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32269283" w:displacedByCustomXml="next"/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42A9FF2DE9B24ACD945067E06E00D636"/>
        </w:placeholder>
      </w:sdtPr>
      <w:sdtContent>
        <w:sdt>
          <w:sdtPr>
            <w:rPr>
              <w:rFonts w:ascii="TH SarabunPSK" w:hAnsi="TH SarabunPSK" w:cs="TH SarabunPSK"/>
              <w:sz w:val="56"/>
              <w:szCs w:val="56"/>
            </w:rPr>
            <w:id w:val="432103256"/>
            <w:placeholder>
              <w:docPart w:val="CA1046015C9746AD9F5AEA9D0D6D2E2B"/>
            </w:placeholder>
          </w:sdtPr>
          <w:sdtContent>
            <w:p w14:paraId="7B979FDC" w14:textId="77777777" w:rsidR="009674EC" w:rsidRPr="00086F1C" w:rsidRDefault="009674EC" w:rsidP="009674EC">
              <w:pPr>
                <w:jc w:val="right"/>
                <w:rPr>
                  <w:rFonts w:ascii="TH SarabunPSK" w:hAnsi="TH SarabunPSK" w:cs="TH SarabunPSK"/>
                  <w:sz w:val="56"/>
                  <w:szCs w:val="56"/>
                </w:rPr>
              </w:pPr>
              <w:r>
                <w:rPr>
                  <w:rFonts w:ascii="TH SarabunPSK" w:hAnsi="TH SarabunPSK" w:cs="TH SarabunPSK" w:hint="cs"/>
                  <w:sz w:val="56"/>
                  <w:szCs w:val="56"/>
                  <w:cs/>
                </w:rPr>
                <w:t>ระบบยืม</w:t>
              </w:r>
              <w:r>
                <w:rPr>
                  <w:rFonts w:ascii="TH SarabunPSK" w:hAnsi="TH SarabunPSK" w:cs="TH SarabunPSK"/>
                  <w:sz w:val="56"/>
                  <w:szCs w:val="56"/>
                </w:rPr>
                <w:t>-</w:t>
              </w:r>
              <w:r>
                <w:rPr>
                  <w:rFonts w:ascii="TH SarabunPSK" w:hAnsi="TH SarabunPSK" w:cs="TH SarabunPSK" w:hint="cs"/>
                  <w:sz w:val="56"/>
                  <w:szCs w:val="56"/>
                  <w:cs/>
                </w:rPr>
                <w:t>คืนอุปกรณ์สำหรับภาควิชาวิศวกรรมคอมพิวเตอร์</w:t>
              </w:r>
            </w:p>
          </w:sdtContent>
        </w:sdt>
      </w:sdtContent>
    </w:sdt>
    <w:bookmarkEnd w:id="0"/>
    <w:p w14:paraId="02DCAB8B" w14:textId="77777777" w:rsidR="009674EC" w:rsidRDefault="009674EC" w:rsidP="009674EC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sz w:val="56"/>
          <w:szCs w:val="56"/>
          <w:cs/>
        </w:rPr>
        <w:t>ข้อกำหนด</w:t>
      </w:r>
      <w:r w:rsidRPr="00086F1C">
        <w:rPr>
          <w:rFonts w:ascii="TH SarabunPSK" w:hAnsi="TH SarabunPSK" w:cs="TH SarabunPSK" w:hint="cs"/>
          <w:sz w:val="56"/>
          <w:szCs w:val="56"/>
          <w:cs/>
        </w:rPr>
        <w:t>ความต้องการของระบบ</w:t>
      </w:r>
    </w:p>
    <w:p w14:paraId="66ADA745" w14:textId="77777777" w:rsidR="009674EC" w:rsidRDefault="009674EC" w:rsidP="009674EC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FF647" wp14:editId="0B57C29C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2F3F2" id="Straight Connector 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" strokecolor="black [3040]" strokeweight="1.5pt"/>
            </w:pict>
          </mc:Fallback>
        </mc:AlternateContent>
      </w:r>
    </w:p>
    <w:p w14:paraId="2EF6EF9E" w14:textId="77777777" w:rsidR="009674EC" w:rsidRDefault="009674EC" w:rsidP="009674EC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Version: </w:t>
      </w:r>
      <w:sdt>
        <w:sdtPr>
          <w:rPr>
            <w:rFonts w:ascii="TH SarabunPSK" w:hAnsi="TH SarabunPSK" w:cs="TH SarabunPSK"/>
            <w:sz w:val="56"/>
            <w:szCs w:val="56"/>
          </w:rPr>
          <w:id w:val="-119458698"/>
          <w:placeholder>
            <w:docPart w:val="A4599E74647547B09F3778CB2689103B"/>
          </w:placeholder>
        </w:sdtPr>
        <w:sdtContent>
          <w:r>
            <w:rPr>
              <w:rFonts w:ascii="TH SarabunPSK" w:hAnsi="TH SarabunPSK" w:cs="TH SarabunPSK" w:hint="cs"/>
              <w:sz w:val="56"/>
              <w:szCs w:val="56"/>
              <w:cs/>
            </w:rPr>
            <w:t>1.0</w:t>
          </w:r>
        </w:sdtContent>
      </w:sdt>
    </w:p>
    <w:p w14:paraId="525339F1" w14:textId="77777777" w:rsidR="009674EC" w:rsidRDefault="009674EC" w:rsidP="009674EC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Date: </w:t>
      </w:r>
      <w:sdt>
        <w:sdtPr>
          <w:rPr>
            <w:rFonts w:ascii="TH SarabunPSK" w:hAnsi="TH SarabunPSK" w:cs="TH SarabunPSK"/>
            <w:sz w:val="56"/>
            <w:szCs w:val="56"/>
          </w:rPr>
          <w:id w:val="1521128132"/>
          <w:placeholder>
            <w:docPart w:val="AAB3A5435A0A45EB9CC2AD426C5D70A5"/>
          </w:placeholder>
        </w:sdtPr>
        <w:sdtContent>
          <w:r>
            <w:rPr>
              <w:rFonts w:ascii="TH SarabunPSK" w:hAnsi="TH SarabunPSK" w:cs="TH SarabunPSK" w:hint="cs"/>
              <w:sz w:val="56"/>
              <w:szCs w:val="56"/>
              <w:cs/>
            </w:rPr>
            <w:t>11/02/2563</w:t>
          </w:r>
        </w:sdtContent>
      </w:sdt>
    </w:p>
    <w:p w14:paraId="5DE2BF92" w14:textId="77777777" w:rsidR="009674EC" w:rsidRDefault="009674EC" w:rsidP="009674EC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By</w:t>
      </w:r>
    </w:p>
    <w:p w14:paraId="5EDC28E4" w14:textId="77777777" w:rsidR="009674EC" w:rsidRPr="003E27F9" w:rsidRDefault="009674EC" w:rsidP="009674EC">
      <w:pPr>
        <w:jc w:val="right"/>
        <w:rPr>
          <w:rFonts w:ascii="TH Sarabun New" w:hAnsi="TH Sarabun New" w:cs="TH Sarabun New"/>
          <w:sz w:val="56"/>
          <w:szCs w:val="56"/>
        </w:rPr>
      </w:pPr>
      <w:r>
        <w:rPr>
          <w:rFonts w:ascii="TH Sarabun New" w:hAnsi="TH Sarabun New" w:cs="TH Sarabun New" w:hint="cs"/>
          <w:sz w:val="56"/>
          <w:szCs w:val="56"/>
          <w:cs/>
        </w:rPr>
        <w:t xml:space="preserve">หมู่ 841 </w:t>
      </w:r>
      <w:r w:rsidRPr="003E27F9">
        <w:rPr>
          <w:rFonts w:ascii="TH Sarabun New" w:hAnsi="TH Sarabun New" w:cs="TH Sarabun New"/>
          <w:sz w:val="56"/>
          <w:szCs w:val="56"/>
          <w:cs/>
        </w:rPr>
        <w:t>กลุ่มที่ 13</w:t>
      </w:r>
    </w:p>
    <w:p w14:paraId="3F199F66" w14:textId="77777777" w:rsidR="009674EC" w:rsidRPr="003E27F9" w:rsidRDefault="009674EC" w:rsidP="009674EC">
      <w:pPr>
        <w:jc w:val="thaiDistribute"/>
        <w:rPr>
          <w:rFonts w:ascii="TH Sarabun New" w:hAnsi="TH Sarabun New" w:cs="TH Sarabun New"/>
          <w:sz w:val="56"/>
          <w:szCs w:val="56"/>
          <w:cs/>
        </w:rPr>
      </w:pPr>
      <w:r w:rsidRPr="003E27F9">
        <w:rPr>
          <w:rFonts w:ascii="TH Sarabun New" w:hAnsi="TH Sarabun New" w:cs="TH Sarabun New"/>
          <w:sz w:val="56"/>
          <w:szCs w:val="56"/>
          <w:cs/>
        </w:rPr>
        <w:t>นายก่อศักดิ์</w:t>
      </w:r>
      <w:r>
        <w:rPr>
          <w:rFonts w:ascii="TH Sarabun New" w:hAnsi="TH Sarabun New" w:cs="TH Sarabun New"/>
          <w:sz w:val="56"/>
          <w:szCs w:val="56"/>
          <w:cs/>
        </w:rPr>
        <w:tab/>
      </w:r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ภัทรทิพากร</w:t>
      </w:r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รหัสนิสิต</w:t>
      </w:r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6020550460</w:t>
      </w:r>
    </w:p>
    <w:p w14:paraId="5504ED76" w14:textId="77777777" w:rsidR="009674EC" w:rsidRPr="003E27F9" w:rsidRDefault="009674EC" w:rsidP="009674EC">
      <w:pPr>
        <w:jc w:val="thaiDistribute"/>
        <w:rPr>
          <w:rFonts w:ascii="TH Sarabun New" w:hAnsi="TH Sarabun New" w:cs="TH Sarabun New"/>
          <w:sz w:val="56"/>
          <w:szCs w:val="56"/>
        </w:rPr>
      </w:pPr>
      <w:r w:rsidRPr="003E27F9">
        <w:rPr>
          <w:rFonts w:ascii="TH Sarabun New" w:hAnsi="TH Sarabun New" w:cs="TH Sarabun New"/>
          <w:sz w:val="56"/>
          <w:szCs w:val="56"/>
          <w:cs/>
        </w:rPr>
        <w:t>นายจิรพ</w:t>
      </w:r>
      <w:proofErr w:type="spellStart"/>
      <w:r w:rsidRPr="003E27F9">
        <w:rPr>
          <w:rFonts w:ascii="TH Sarabun New" w:hAnsi="TH Sarabun New" w:cs="TH Sarabun New"/>
          <w:sz w:val="56"/>
          <w:szCs w:val="56"/>
          <w:cs/>
        </w:rPr>
        <w:t>ัฒน์</w:t>
      </w:r>
      <w:proofErr w:type="spellEnd"/>
      <w:r>
        <w:rPr>
          <w:rFonts w:ascii="TH Sarabun New" w:hAnsi="TH Sarabun New" w:cs="TH Sarabun New"/>
          <w:sz w:val="56"/>
          <w:szCs w:val="56"/>
          <w:cs/>
        </w:rPr>
        <w:tab/>
      </w:r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เมฆวิชัย</w:t>
      </w:r>
      <w:r>
        <w:rPr>
          <w:rFonts w:ascii="TH Sarabun New" w:hAnsi="TH Sarabun New" w:cs="TH Sarabun New"/>
          <w:sz w:val="56"/>
          <w:szCs w:val="56"/>
          <w:cs/>
        </w:rPr>
        <w:tab/>
      </w:r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รหัสนิสิต</w:t>
      </w:r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6020550486</w:t>
      </w:r>
    </w:p>
    <w:p w14:paraId="3916A6CD" w14:textId="77777777" w:rsidR="009674EC" w:rsidRDefault="009674EC" w:rsidP="009674EC">
      <w:pPr>
        <w:jc w:val="thaiDistribute"/>
        <w:rPr>
          <w:rFonts w:ascii="TH Sarabun New" w:hAnsi="TH Sarabun New" w:cs="TH Sarabun New"/>
          <w:sz w:val="56"/>
          <w:szCs w:val="56"/>
        </w:rPr>
      </w:pPr>
      <w:r w:rsidRPr="003E27F9">
        <w:rPr>
          <w:rFonts w:ascii="TH Sarabun New" w:hAnsi="TH Sarabun New" w:cs="TH Sarabun New"/>
          <w:sz w:val="56"/>
          <w:szCs w:val="56"/>
          <w:cs/>
        </w:rPr>
        <w:t>นางสาวญาณ</w:t>
      </w:r>
      <w:proofErr w:type="spellStart"/>
      <w:r w:rsidRPr="003E27F9">
        <w:rPr>
          <w:rFonts w:ascii="TH Sarabun New" w:hAnsi="TH Sarabun New" w:cs="TH Sarabun New"/>
          <w:sz w:val="56"/>
          <w:szCs w:val="56"/>
          <w:cs/>
        </w:rPr>
        <w:t>ิศา</w:t>
      </w:r>
      <w:proofErr w:type="spellEnd"/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นุชนิยม</w:t>
      </w:r>
      <w:r>
        <w:rPr>
          <w:rFonts w:ascii="TH Sarabun New" w:hAnsi="TH Sarabun New" w:cs="TH Sarabun New"/>
          <w:sz w:val="56"/>
          <w:szCs w:val="56"/>
          <w:cs/>
        </w:rPr>
        <w:tab/>
      </w:r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รหัสนิสิต</w:t>
      </w:r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6020551784</w:t>
      </w:r>
    </w:p>
    <w:p w14:paraId="3509E5A2" w14:textId="37C476B6" w:rsidR="009674EC" w:rsidRPr="003E27F9" w:rsidRDefault="009674EC" w:rsidP="009674EC">
      <w:pPr>
        <w:jc w:val="thaiDistribute"/>
        <w:rPr>
          <w:rFonts w:ascii="TH Sarabun New" w:hAnsi="TH Sarabun New" w:cs="TH Sarabun New" w:hint="cs"/>
          <w:sz w:val="56"/>
          <w:szCs w:val="56"/>
        </w:rPr>
        <w:sectPr w:rsidR="009674EC" w:rsidRPr="003E27F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E27F9">
        <w:rPr>
          <w:rFonts w:ascii="TH Sarabun New" w:hAnsi="TH Sarabun New" w:cs="TH Sarabun New"/>
          <w:sz w:val="56"/>
          <w:szCs w:val="56"/>
          <w:cs/>
        </w:rPr>
        <w:t>นายพลวัต</w:t>
      </w:r>
      <w:r>
        <w:rPr>
          <w:rFonts w:ascii="TH Sarabun New" w:hAnsi="TH Sarabun New" w:cs="TH Sarabun New"/>
          <w:sz w:val="56"/>
          <w:szCs w:val="56"/>
          <w:cs/>
        </w:rPr>
        <w:tab/>
      </w:r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ชาญชนะโยธิน</w:t>
      </w:r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รหัสนิสิต</w:t>
      </w:r>
      <w:r>
        <w:rPr>
          <w:rFonts w:ascii="TH Sarabun New" w:hAnsi="TH Sarabun New" w:cs="TH Sarabun New"/>
          <w:sz w:val="56"/>
          <w:szCs w:val="56"/>
          <w:cs/>
        </w:rPr>
        <w:tab/>
      </w:r>
      <w:r w:rsidRPr="003E27F9">
        <w:rPr>
          <w:rFonts w:ascii="TH Sarabun New" w:hAnsi="TH Sarabun New" w:cs="TH Sarabun New"/>
          <w:sz w:val="56"/>
          <w:szCs w:val="56"/>
          <w:cs/>
        </w:rPr>
        <w:t>602055189</w:t>
      </w:r>
      <w:r>
        <w:rPr>
          <w:rFonts w:ascii="TH Sarabun New" w:hAnsi="TH Sarabun New" w:cs="TH Sarabun New" w:hint="cs"/>
          <w:sz w:val="56"/>
          <w:szCs w:val="56"/>
          <w:cs/>
        </w:rPr>
        <w:t>0</w:t>
      </w:r>
    </w:p>
    <w:p w14:paraId="466819EC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C1070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p w14:paraId="22B75B90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F405B35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2F7ED6D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C5C3B19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9541962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A5E7C45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5D261B3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2FAC29B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9087F17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6005379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58F12B0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CCCB996" w14:textId="77777777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4F88C8E" w14:textId="070AE383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7C6BF54" w14:textId="2EA6CFD6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08001CF" w14:textId="59D23D76" w:rsidR="009674EC" w:rsidRDefault="009674EC" w:rsidP="009674E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18CBAD8" w14:textId="77777777" w:rsidR="009674EC" w:rsidRDefault="009674EC" w:rsidP="009674EC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0E34EDFE" w14:textId="77777777" w:rsidR="009674EC" w:rsidRDefault="009674EC" w:rsidP="009674EC">
      <w:pPr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>Revision History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75"/>
        <w:gridCol w:w="2295"/>
        <w:gridCol w:w="2270"/>
        <w:gridCol w:w="2266"/>
      </w:tblGrid>
      <w:tr w:rsidR="009674EC" w14:paraId="1952C831" w14:textId="77777777" w:rsidTr="008F01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1F9AEAEA" w14:textId="77777777" w:rsidR="009674EC" w:rsidRDefault="009674EC" w:rsidP="006456F8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Version Number</w:t>
            </w:r>
          </w:p>
        </w:tc>
        <w:tc>
          <w:tcPr>
            <w:tcW w:w="2295" w:type="dxa"/>
          </w:tcPr>
          <w:p w14:paraId="1532CAFB" w14:textId="77777777" w:rsidR="009674EC" w:rsidRDefault="009674EC" w:rsidP="006456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270" w:type="dxa"/>
          </w:tcPr>
          <w:p w14:paraId="58A1CCF5" w14:textId="77777777" w:rsidR="009674EC" w:rsidRDefault="009674EC" w:rsidP="006456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Revision Date</w:t>
            </w:r>
          </w:p>
        </w:tc>
        <w:tc>
          <w:tcPr>
            <w:tcW w:w="2266" w:type="dxa"/>
          </w:tcPr>
          <w:p w14:paraId="5240C1AC" w14:textId="77777777" w:rsidR="009674EC" w:rsidRDefault="009674EC" w:rsidP="006456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9674EC" w14:paraId="55541447" w14:textId="77777777" w:rsidTr="008F0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17D6B813" w14:textId="11EE1DCE" w:rsidR="009674EC" w:rsidRDefault="008F01B2" w:rsidP="008F01B2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1.0</w:t>
            </w:r>
          </w:p>
        </w:tc>
        <w:tc>
          <w:tcPr>
            <w:tcW w:w="2295" w:type="dxa"/>
          </w:tcPr>
          <w:p w14:paraId="23607431" w14:textId="7D0393F9" w:rsidR="009674EC" w:rsidRPr="008F01B2" w:rsidRDefault="008F01B2" w:rsidP="008F0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40"/>
                <w:szCs w:val="40"/>
              </w:rPr>
            </w:pPr>
            <w:r w:rsidRPr="008F01B2">
              <w:rPr>
                <w:rFonts w:ascii="TH SarabunPSK" w:hAnsi="TH SarabunPSK" w:cs="TH SarabunPSK" w:hint="cs"/>
                <w:sz w:val="40"/>
                <w:szCs w:val="40"/>
                <w:cs/>
              </w:rPr>
              <w:t>กลุ่มที่ 13</w:t>
            </w:r>
          </w:p>
        </w:tc>
        <w:tc>
          <w:tcPr>
            <w:tcW w:w="2270" w:type="dxa"/>
          </w:tcPr>
          <w:p w14:paraId="4656339F" w14:textId="436F10A5" w:rsidR="009674EC" w:rsidRPr="008F01B2" w:rsidRDefault="008F01B2" w:rsidP="008F0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40"/>
                <w:szCs w:val="40"/>
              </w:rPr>
            </w:pPr>
            <w:r w:rsidRPr="008F01B2">
              <w:rPr>
                <w:rFonts w:ascii="TH SarabunPSK" w:hAnsi="TH SarabunPSK" w:cs="TH SarabunPSK" w:hint="cs"/>
                <w:sz w:val="40"/>
                <w:szCs w:val="40"/>
                <w:cs/>
              </w:rPr>
              <w:t>11/02/2563</w:t>
            </w:r>
          </w:p>
        </w:tc>
        <w:tc>
          <w:tcPr>
            <w:tcW w:w="2266" w:type="dxa"/>
          </w:tcPr>
          <w:p w14:paraId="740740F6" w14:textId="66BB5980" w:rsidR="009674EC" w:rsidRPr="008F01B2" w:rsidRDefault="008F01B2" w:rsidP="008F0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40"/>
                <w:szCs w:val="40"/>
              </w:rPr>
            </w:pPr>
            <w:r w:rsidRPr="008F01B2">
              <w:rPr>
                <w:rFonts w:ascii="TH SarabunPSK" w:hAnsi="TH SarabunPSK" w:cs="TH SarabunPSK"/>
                <w:sz w:val="40"/>
                <w:szCs w:val="40"/>
              </w:rPr>
              <w:t>-</w:t>
            </w:r>
          </w:p>
        </w:tc>
      </w:tr>
    </w:tbl>
    <w:p w14:paraId="15D08554" w14:textId="77777777" w:rsidR="009674EC" w:rsidRDefault="009674EC" w:rsidP="009674EC">
      <w:pPr>
        <w:jc w:val="left"/>
        <w:rPr>
          <w:rFonts w:hint="cs"/>
        </w:rPr>
      </w:pPr>
    </w:p>
    <w:p w14:paraId="3CBF274B" w14:textId="3ACAEC1A" w:rsidR="00C80FD0" w:rsidRPr="00A66ABF" w:rsidRDefault="00C80FD0" w:rsidP="00D95A4B">
      <w:pPr>
        <w:pStyle w:val="a"/>
        <w:numPr>
          <w:ilvl w:val="0"/>
          <w:numId w:val="17"/>
        </w:numPr>
      </w:pPr>
      <w:r w:rsidRPr="00A66ABF">
        <w:rPr>
          <w:cs/>
        </w:rPr>
        <w:t>บทนำ</w:t>
      </w:r>
    </w:p>
    <w:p w14:paraId="1256116D" w14:textId="2CC51FD0" w:rsidR="00384DD2" w:rsidRPr="00384DD2" w:rsidRDefault="00384DD2" w:rsidP="00D95A4B">
      <w:pPr>
        <w:pStyle w:val="a"/>
        <w:numPr>
          <w:ilvl w:val="1"/>
          <w:numId w:val="17"/>
        </w:numPr>
      </w:pPr>
      <w:r w:rsidRPr="00384DD2">
        <w:rPr>
          <w:cs/>
        </w:rPr>
        <w:t>วัตถุประสงค์</w:t>
      </w:r>
    </w:p>
    <w:p w14:paraId="74086FF3" w14:textId="395EFEEB" w:rsidR="00384DD2" w:rsidRPr="00384DD2" w:rsidRDefault="00384DD2" w:rsidP="00457C1B">
      <w:pPr>
        <w:pStyle w:val="Default"/>
        <w:numPr>
          <w:ilvl w:val="0"/>
          <w:numId w:val="21"/>
        </w:numPr>
        <w:rPr>
          <w:rFonts w:ascii="TH Sarabun New" w:hAnsi="TH Sarabun New" w:cs="TH Sarabun New"/>
        </w:rPr>
      </w:pPr>
      <w:r w:rsidRPr="00384DD2">
        <w:rPr>
          <w:rFonts w:ascii="TH Sarabun New" w:hAnsi="TH Sarabun New" w:cs="TH Sarabun New"/>
          <w:sz w:val="32"/>
          <w:szCs w:val="32"/>
          <w:cs/>
        </w:rPr>
        <w:t xml:space="preserve">เพื่อออกแบบและพัฒนาระบบยืม-คืนอุปกรณ์สำหรับภาควิชาวิศวกรรมคอมพิวเตอร์ คณะวิศวกรรมศาสตร์ กำแพงแสน มหาวิทยาลัยเกษตรศาสตร์ </w:t>
      </w:r>
    </w:p>
    <w:p w14:paraId="050725C6" w14:textId="31F77D49" w:rsidR="00384DD2" w:rsidRPr="00384DD2" w:rsidRDefault="00384DD2" w:rsidP="00457C1B">
      <w:pPr>
        <w:pStyle w:val="Default"/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 w:rsidRPr="00384DD2">
        <w:rPr>
          <w:rFonts w:ascii="TH Sarabun New" w:hAnsi="TH Sarabun New" w:cs="TH Sarabun New"/>
          <w:sz w:val="32"/>
          <w:szCs w:val="32"/>
          <w:cs/>
        </w:rPr>
        <w:t xml:space="preserve">เพื่อจัดทำฐานข้อมูลของอุปกรณ์ของภาควิชาวิศวกรรมคอมพิวเตอร์ คณะวิศวกรรมศาสตร์ กำแพงแสน มหาวิทยาลัยเกษตรศาสตร์ </w:t>
      </w:r>
    </w:p>
    <w:p w14:paraId="29E059C4" w14:textId="3687A6B8" w:rsidR="00B35BDD" w:rsidRDefault="00384DD2" w:rsidP="00457C1B">
      <w:pPr>
        <w:pStyle w:val="Default"/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 w:rsidRPr="00384DD2">
        <w:rPr>
          <w:rFonts w:ascii="TH Sarabun New" w:hAnsi="TH Sarabun New" w:cs="TH Sarabun New"/>
          <w:sz w:val="32"/>
          <w:szCs w:val="32"/>
          <w:cs/>
        </w:rPr>
        <w:t xml:space="preserve">เพื่อปรับปรุงวิธีการในการยืม-คืนอุปกรณ์ของนิสิตและบุคลากร </w:t>
      </w:r>
    </w:p>
    <w:p w14:paraId="0D13A029" w14:textId="77777777" w:rsidR="00B35BDD" w:rsidRPr="00B35BDD" w:rsidRDefault="00B35BDD" w:rsidP="00457C1B">
      <w:pPr>
        <w:pStyle w:val="Default"/>
        <w:ind w:left="720"/>
        <w:rPr>
          <w:rFonts w:ascii="TH Sarabun New" w:hAnsi="TH Sarabun New" w:cs="TH Sarabun New"/>
          <w:sz w:val="32"/>
          <w:szCs w:val="32"/>
        </w:rPr>
      </w:pPr>
    </w:p>
    <w:p w14:paraId="06AA6AF7" w14:textId="5048123C" w:rsidR="00384DD2" w:rsidRPr="00352A21" w:rsidRDefault="00384DD2" w:rsidP="00457C1B">
      <w:pPr>
        <w:pStyle w:val="Default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352A21">
        <w:rPr>
          <w:rFonts w:ascii="TH Sarabun New" w:hAnsi="TH Sarabun New" w:cs="TH Sarabun New"/>
          <w:sz w:val="32"/>
          <w:szCs w:val="32"/>
          <w:cs/>
        </w:rPr>
        <w:t>หลักการและเหตุผล</w:t>
      </w:r>
    </w:p>
    <w:p w14:paraId="45CA4593" w14:textId="44F40B07" w:rsidR="00384DD2" w:rsidRDefault="005607EC" w:rsidP="00457C1B">
      <w:pPr>
        <w:pStyle w:val="Default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ระบบการจัดการการยืม-คืนอุปกรณ์ของนิสิตและบุคลากร เป็นระบบที่ให้นิสิตสามารถยืม-คืนอุปกรณ์ของภาควิชาได้</w:t>
      </w:r>
      <w:r w:rsidR="00B35BDD">
        <w:rPr>
          <w:rFonts w:ascii="TH Sarabun New" w:hAnsi="TH Sarabun New" w:cs="TH Sarabun New" w:hint="cs"/>
          <w:sz w:val="32"/>
          <w:szCs w:val="32"/>
          <w:cs/>
        </w:rPr>
        <w:t xml:space="preserve"> เพื่อพัฒนาปรับปรุงการจัดการการยืม-คืนอุปกรณ์ให้ดียิ่งขึ้น แต่เนื่องจากปัจจุบัน อาจารย์และเจ้าหน้าที่ต้องอาศัยการจำของตนเองว่ามีอุปกรณ์ใดบ้างที่นิสิตสามารถยืมได้หรือยืมไม่ได้ นอกจากนี้ระบบยังเป็นการยืมอุปกรณ์ต่างๆ นั้นยังทำผ่านการบันทึกลงกระดาษ ทำให้มีการพัฒนาปรับปรุงให้</w:t>
      </w:r>
      <w:r w:rsidRPr="00B35BD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เป็นระบบมากขึ้น และสามารถตรวจสอบอุปกรณ์ของภาควิชาที่สามารถให้ยืมและไม่ให้ยืมได้</w:t>
      </w:r>
      <w:r w:rsidR="00B35BD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เพื่อลดค่าใช้จ่ายในการเบิกใบยืมใหม่และลดการใช้กระดาษลง</w:t>
      </w:r>
    </w:p>
    <w:p w14:paraId="6157E5FB" w14:textId="77777777" w:rsidR="00B35BDD" w:rsidRPr="00B35BDD" w:rsidRDefault="00B35BDD" w:rsidP="00457C1B">
      <w:pPr>
        <w:pStyle w:val="Default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8A1714E" w14:textId="4559CF62" w:rsidR="00D97861" w:rsidRPr="00352A21" w:rsidRDefault="00D97861" w:rsidP="00457C1B">
      <w:pPr>
        <w:pStyle w:val="Default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352A21">
        <w:rPr>
          <w:rFonts w:ascii="TH Sarabun New" w:hAnsi="TH Sarabun New" w:cs="TH Sarabun New" w:hint="cs"/>
          <w:sz w:val="32"/>
          <w:szCs w:val="32"/>
          <w:cs/>
        </w:rPr>
        <w:t>นิยามศัพท์และตัวย่อ</w:t>
      </w:r>
    </w:p>
    <w:tbl>
      <w:tblPr>
        <w:tblStyle w:val="ab"/>
        <w:tblW w:w="8363" w:type="dxa"/>
        <w:tblInd w:w="846" w:type="dxa"/>
        <w:tblLook w:val="04A0" w:firstRow="1" w:lastRow="0" w:firstColumn="1" w:lastColumn="0" w:noHBand="0" w:noVBand="1"/>
      </w:tblPr>
      <w:tblGrid>
        <w:gridCol w:w="1417"/>
        <w:gridCol w:w="6946"/>
      </w:tblGrid>
      <w:tr w:rsidR="005651D9" w:rsidRPr="005651D9" w14:paraId="6509E2AB" w14:textId="77777777" w:rsidTr="005607EC">
        <w:tc>
          <w:tcPr>
            <w:tcW w:w="1417" w:type="dxa"/>
          </w:tcPr>
          <w:p w14:paraId="5A867F3F" w14:textId="5F57F45C" w:rsidR="005651D9" w:rsidRPr="005651D9" w:rsidRDefault="005651D9" w:rsidP="00457C1B">
            <w:pPr>
              <w:pStyle w:val="Defaul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651D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6946" w:type="dxa"/>
          </w:tcPr>
          <w:p w14:paraId="74CC84A7" w14:textId="3A8463DF" w:rsidR="005651D9" w:rsidRPr="005651D9" w:rsidRDefault="005651D9" w:rsidP="00457C1B">
            <w:pPr>
              <w:pStyle w:val="Defaul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651D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5651D9" w:rsidRPr="005651D9" w14:paraId="2BE12877" w14:textId="77777777" w:rsidTr="005607EC">
        <w:tc>
          <w:tcPr>
            <w:tcW w:w="1417" w:type="dxa"/>
          </w:tcPr>
          <w:p w14:paraId="3396A9BE" w14:textId="77777777" w:rsidR="005651D9" w:rsidRDefault="005651D9" w:rsidP="00457C1B">
            <w:pPr>
              <w:pStyle w:val="Default"/>
              <w:rPr>
                <w:rFonts w:ascii="TH Sarabun New" w:hAnsi="TH Sarabun New" w:cs="TH Sarabun New"/>
                <w:sz w:val="32"/>
                <w:szCs w:val="32"/>
              </w:rPr>
            </w:pPr>
            <w:r w:rsidRPr="005651D9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</w:t>
            </w:r>
          </w:p>
          <w:p w14:paraId="47499875" w14:textId="10DE19F6" w:rsidR="005651D9" w:rsidRPr="005651D9" w:rsidRDefault="005651D9" w:rsidP="00457C1B">
            <w:pPr>
              <w:pStyle w:val="Default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6946" w:type="dxa"/>
          </w:tcPr>
          <w:p w14:paraId="6D6A8E47" w14:textId="7107251C" w:rsidR="005651D9" w:rsidRPr="005651D9" w:rsidRDefault="005651D9" w:rsidP="00457C1B">
            <w:pPr>
              <w:pStyle w:val="Defaul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ระบบการจัดการการยืม-คืนอุปกรณ์สำหรับ นิสิตและบุคลากรภาควิชาวิศวกรรมคอมพิวเตอร์ คณะวิศวกรรมศาสตร์ กำแพงแส</w:t>
            </w:r>
            <w:r w:rsidR="005607EC"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มหาวิทยาลัยเกษตรศาสตร์</w:t>
            </w:r>
          </w:p>
        </w:tc>
      </w:tr>
      <w:tr w:rsidR="005651D9" w:rsidRPr="005651D9" w14:paraId="5294B006" w14:textId="77777777" w:rsidTr="005607EC">
        <w:tc>
          <w:tcPr>
            <w:tcW w:w="1417" w:type="dxa"/>
          </w:tcPr>
          <w:p w14:paraId="77DA1BA5" w14:textId="47BE69F5" w:rsidR="005651D9" w:rsidRPr="005651D9" w:rsidRDefault="005651D9" w:rsidP="00457C1B">
            <w:pPr>
              <w:pStyle w:val="Defaul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  <w:tc>
          <w:tcPr>
            <w:tcW w:w="6946" w:type="dxa"/>
          </w:tcPr>
          <w:p w14:paraId="05636E8C" w14:textId="7430D812" w:rsidR="005651D9" w:rsidRPr="005651D9" w:rsidRDefault="005651D9" w:rsidP="00457C1B">
            <w:pPr>
              <w:pStyle w:val="Default"/>
              <w:rPr>
                <w:rFonts w:ascii="TH Sarabun New" w:hAnsi="TH Sarabun New" w:cs="TH Sarabun New"/>
                <w:sz w:val="32"/>
                <w:szCs w:val="32"/>
              </w:rPr>
            </w:pPr>
            <w:r w:rsidRPr="005651D9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นิสิตและบุคลากรภาควิชาวิศวกรรมคอมพิวเตอร์ ที่เข้าใช้งานระบบ</w:t>
            </w:r>
          </w:p>
        </w:tc>
      </w:tr>
      <w:tr w:rsidR="005651D9" w:rsidRPr="005651D9" w14:paraId="10DA80EA" w14:textId="77777777" w:rsidTr="005607EC">
        <w:tc>
          <w:tcPr>
            <w:tcW w:w="1417" w:type="dxa"/>
          </w:tcPr>
          <w:p w14:paraId="2D31B4BE" w14:textId="12A873BE" w:rsidR="005651D9" w:rsidRPr="005651D9" w:rsidRDefault="005651D9" w:rsidP="00457C1B">
            <w:pPr>
              <w:pStyle w:val="Default"/>
              <w:rPr>
                <w:rFonts w:ascii="TH Sarabun New" w:hAnsi="TH Sarabun New" w:cs="TH Sarabun New"/>
                <w:sz w:val="32"/>
                <w:szCs w:val="32"/>
              </w:rPr>
            </w:pPr>
            <w:r w:rsidRPr="005651D9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ผู้มีสิทธิ์อนุมัติ</w:t>
            </w:r>
          </w:p>
        </w:tc>
        <w:tc>
          <w:tcPr>
            <w:tcW w:w="6946" w:type="dxa"/>
          </w:tcPr>
          <w:p w14:paraId="66EF9957" w14:textId="20C1F431" w:rsidR="005651D9" w:rsidRPr="005651D9" w:rsidRDefault="005651D9" w:rsidP="00457C1B">
            <w:pPr>
              <w:pStyle w:val="Default"/>
              <w:rPr>
                <w:rFonts w:ascii="TH Sarabun New" w:hAnsi="TH Sarabun New" w:cs="TH Sarabun New"/>
                <w:sz w:val="32"/>
                <w:szCs w:val="32"/>
              </w:rPr>
            </w:pPr>
            <w:r w:rsidRPr="005651D9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อาจารย์และเจ้าหน้าที่ประจำวิชาภาควิชาวิศวกรรมคอมพิวเตอร์ ซึ่งเป็นผู้อนุมัติคำขอการยืม-คืนของนิสิต</w:t>
            </w:r>
          </w:p>
        </w:tc>
      </w:tr>
      <w:tr w:rsidR="005651D9" w:rsidRPr="005607EC" w14:paraId="6B300CBD" w14:textId="77777777" w:rsidTr="005607EC">
        <w:tc>
          <w:tcPr>
            <w:tcW w:w="1417" w:type="dxa"/>
          </w:tcPr>
          <w:p w14:paraId="29905079" w14:textId="02F82223" w:rsidR="005651D9" w:rsidRPr="005607EC" w:rsidRDefault="005651D9" w:rsidP="00457C1B">
            <w:pPr>
              <w:pStyle w:val="Default"/>
              <w:rPr>
                <w:rFonts w:ascii="TH Sarabun New" w:hAnsi="TH Sarabun New" w:cs="TH Sarabun New"/>
                <w:sz w:val="32"/>
                <w:szCs w:val="32"/>
              </w:rPr>
            </w:pPr>
            <w:r w:rsidRPr="005607EC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6946" w:type="dxa"/>
          </w:tcPr>
          <w:p w14:paraId="206C0607" w14:textId="75672559" w:rsidR="005651D9" w:rsidRPr="005607EC" w:rsidRDefault="005651D9" w:rsidP="00457C1B">
            <w:pPr>
              <w:pStyle w:val="Default"/>
              <w:rPr>
                <w:rFonts w:ascii="TH Sarabun New" w:hAnsi="TH Sarabun New" w:cs="TH Sarabun New"/>
                <w:sz w:val="32"/>
                <w:szCs w:val="32"/>
              </w:rPr>
            </w:pPr>
            <w:r w:rsidRPr="005607EC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</w:t>
            </w:r>
            <w:r w:rsidR="005607EC" w:rsidRPr="005607EC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หน้าประจำภาควิชาวิศวกรรมคอมพิวเตอร์</w:t>
            </w:r>
            <w:r w:rsidR="005607EC" w:rsidRPr="005607EC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5607EC" w:rsidRPr="005607EC">
              <w:rPr>
                <w:rFonts w:hint="cs"/>
                <w:sz w:val="32"/>
                <w:szCs w:val="32"/>
                <w:cs/>
              </w:rPr>
              <w:t>และกำหนดสิทธิ์ให้กับผู้รับเรื่อง</w:t>
            </w:r>
          </w:p>
        </w:tc>
      </w:tr>
    </w:tbl>
    <w:p w14:paraId="04373AA0" w14:textId="7BB4D487" w:rsidR="00D97861" w:rsidRPr="00D97861" w:rsidRDefault="00D97861" w:rsidP="009674EC">
      <w:pPr>
        <w:pStyle w:val="Default"/>
        <w:rPr>
          <w:rFonts w:ascii="TH Sarabun New" w:hAnsi="TH Sarabun New" w:cs="TH Sarabun New"/>
          <w:b/>
          <w:bCs/>
          <w:sz w:val="32"/>
          <w:szCs w:val="32"/>
        </w:rPr>
      </w:pPr>
    </w:p>
    <w:p w14:paraId="607A179E" w14:textId="21DFB674" w:rsidR="00D97861" w:rsidRPr="00352A21" w:rsidRDefault="00807237" w:rsidP="00457C1B">
      <w:pPr>
        <w:pStyle w:val="Default"/>
        <w:numPr>
          <w:ilvl w:val="1"/>
          <w:numId w:val="17"/>
        </w:numPr>
        <w:rPr>
          <w:rFonts w:ascii="TH Sarabun New" w:hAnsi="TH Sarabun New" w:cs="TH Sarabun New"/>
          <w:sz w:val="32"/>
          <w:szCs w:val="32"/>
          <w:cs/>
        </w:rPr>
      </w:pPr>
      <w:r w:rsidRPr="00352A21"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1EB133C9" wp14:editId="7D38EC42">
            <wp:simplePos x="0" y="0"/>
            <wp:positionH relativeFrom="column">
              <wp:posOffset>219075</wp:posOffset>
            </wp:positionH>
            <wp:positionV relativeFrom="paragraph">
              <wp:posOffset>527050</wp:posOffset>
            </wp:positionV>
            <wp:extent cx="5410200" cy="713549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209_200850000_iO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861" w:rsidRPr="00352A21">
        <w:rPr>
          <w:rFonts w:ascii="TH Sarabun New" w:hAnsi="TH Sarabun New" w:cs="TH Sarabun New" w:hint="cs"/>
          <w:sz w:val="32"/>
          <w:szCs w:val="32"/>
          <w:cs/>
        </w:rPr>
        <w:t>เอกสารอ้างอิง</w:t>
      </w:r>
    </w:p>
    <w:p w14:paraId="0EB7CBD8" w14:textId="2028F7B8" w:rsidR="00D97861" w:rsidRPr="00D97861" w:rsidRDefault="00D97861" w:rsidP="00457C1B">
      <w:pPr>
        <w:pStyle w:val="Default"/>
        <w:ind w:left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05B3AB51" w14:textId="4238383B" w:rsidR="00384DD2" w:rsidRDefault="00384DD2" w:rsidP="00457C1B">
      <w:pPr>
        <w:pStyle w:val="Default"/>
        <w:ind w:left="1080"/>
        <w:rPr>
          <w:rFonts w:ascii="TH Sarabun New" w:hAnsi="TH Sarabun New" w:cs="TH Sarabun New"/>
        </w:rPr>
      </w:pPr>
    </w:p>
    <w:p w14:paraId="01D1FC17" w14:textId="6F277233" w:rsidR="004C2B6F" w:rsidRDefault="004C2B6F" w:rsidP="00457C1B">
      <w:pPr>
        <w:pStyle w:val="Default"/>
        <w:ind w:left="1080"/>
        <w:rPr>
          <w:rFonts w:ascii="TH Sarabun New" w:hAnsi="TH Sarabun New" w:cs="TH Sarabun New"/>
        </w:rPr>
      </w:pPr>
    </w:p>
    <w:p w14:paraId="5754EFB5" w14:textId="27C6DCCC" w:rsidR="004C2B6F" w:rsidRDefault="004C2B6F" w:rsidP="00457C1B">
      <w:pPr>
        <w:pStyle w:val="Default"/>
        <w:ind w:left="1080"/>
        <w:rPr>
          <w:rFonts w:ascii="TH Sarabun New" w:hAnsi="TH Sarabun New" w:cs="TH Sarabun New"/>
        </w:rPr>
      </w:pPr>
    </w:p>
    <w:p w14:paraId="0225CDD7" w14:textId="1FC6DE94" w:rsidR="004C2B6F" w:rsidRDefault="004C2B6F" w:rsidP="00457C1B">
      <w:pPr>
        <w:pStyle w:val="Default"/>
        <w:ind w:left="1080"/>
        <w:rPr>
          <w:rFonts w:ascii="TH Sarabun New" w:hAnsi="TH Sarabun New" w:cs="TH Sarabun New"/>
        </w:rPr>
      </w:pPr>
    </w:p>
    <w:p w14:paraId="2DC297CF" w14:textId="7CD2F33E" w:rsidR="004C2B6F" w:rsidRPr="00384DD2" w:rsidRDefault="004C2B6F" w:rsidP="00457C1B">
      <w:pPr>
        <w:pStyle w:val="Default"/>
        <w:ind w:left="108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4F238A4" wp14:editId="2EE9CB07">
            <wp:simplePos x="0" y="0"/>
            <wp:positionH relativeFrom="column">
              <wp:posOffset>220980</wp:posOffset>
            </wp:positionH>
            <wp:positionV relativeFrom="paragraph">
              <wp:posOffset>226695</wp:posOffset>
            </wp:positionV>
            <wp:extent cx="5396230" cy="739076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209_200915000_iO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9B49A" w14:textId="51FE1759" w:rsidR="00807237" w:rsidRDefault="00807237" w:rsidP="00457C1B">
      <w:pPr>
        <w:pStyle w:val="Default"/>
        <w:rPr>
          <w:rFonts w:ascii="TH Sarabun New" w:hAnsi="TH Sarabun New" w:cs="TH Sarabun New"/>
          <w:b/>
          <w:bCs/>
          <w:i/>
          <w:iCs/>
          <w:sz w:val="32"/>
          <w:szCs w:val="32"/>
        </w:rPr>
      </w:pPr>
    </w:p>
    <w:p w14:paraId="64198E61" w14:textId="77777777" w:rsidR="004C2B6F" w:rsidRDefault="004C2B6F" w:rsidP="00457C1B">
      <w:pPr>
        <w:pStyle w:val="Default"/>
        <w:rPr>
          <w:rFonts w:ascii="TH Sarabun New" w:hAnsi="TH Sarabun New" w:cs="TH Sarabun New"/>
          <w:b/>
          <w:bCs/>
          <w:i/>
          <w:iCs/>
          <w:sz w:val="32"/>
          <w:szCs w:val="32"/>
        </w:rPr>
      </w:pPr>
    </w:p>
    <w:p w14:paraId="6E67313E" w14:textId="77777777" w:rsidR="004C2B6F" w:rsidRDefault="004C2B6F" w:rsidP="00457C1B">
      <w:pPr>
        <w:pStyle w:val="Default"/>
        <w:rPr>
          <w:rFonts w:ascii="TH Sarabun New" w:hAnsi="TH Sarabun New" w:cs="TH Sarabun New"/>
          <w:b/>
          <w:bCs/>
          <w:i/>
          <w:iCs/>
          <w:sz w:val="32"/>
          <w:szCs w:val="32"/>
        </w:rPr>
      </w:pPr>
    </w:p>
    <w:p w14:paraId="2D4AD983" w14:textId="77777777" w:rsidR="004C2B6F" w:rsidRDefault="004C2B6F" w:rsidP="00457C1B">
      <w:pPr>
        <w:pStyle w:val="Default"/>
        <w:rPr>
          <w:rFonts w:ascii="TH Sarabun New" w:hAnsi="TH Sarabun New" w:cs="TH Sarabun New"/>
          <w:b/>
          <w:bCs/>
          <w:i/>
          <w:iCs/>
          <w:sz w:val="32"/>
          <w:szCs w:val="32"/>
        </w:rPr>
      </w:pPr>
    </w:p>
    <w:p w14:paraId="7C207770" w14:textId="621D37A6" w:rsidR="004C2B6F" w:rsidRDefault="004C2B6F" w:rsidP="00457C1B">
      <w:pPr>
        <w:pStyle w:val="Default"/>
        <w:rPr>
          <w:rFonts w:ascii="TH Sarabun New" w:hAnsi="TH Sarabun New" w:cs="TH Sarabun New"/>
          <w:b/>
          <w:bCs/>
          <w:i/>
          <w:i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351B94" wp14:editId="59395542">
            <wp:simplePos x="0" y="0"/>
            <wp:positionH relativeFrom="column">
              <wp:posOffset>123825</wp:posOffset>
            </wp:positionH>
            <wp:positionV relativeFrom="paragraph">
              <wp:posOffset>400050</wp:posOffset>
            </wp:positionV>
            <wp:extent cx="5528310" cy="7534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209_200932000_iO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1B344" w14:textId="2CFE2163" w:rsidR="004C2B6F" w:rsidRDefault="004C2B6F" w:rsidP="00457C1B">
      <w:pPr>
        <w:pStyle w:val="Default"/>
        <w:rPr>
          <w:rFonts w:ascii="TH Sarabun New" w:hAnsi="TH Sarabun New" w:cs="TH Sarabun New"/>
          <w:b/>
          <w:bCs/>
          <w:i/>
          <w:iCs/>
          <w:sz w:val="32"/>
          <w:szCs w:val="32"/>
        </w:rPr>
      </w:pPr>
    </w:p>
    <w:p w14:paraId="62C77BF9" w14:textId="0F216774" w:rsidR="00807237" w:rsidRPr="00807237" w:rsidRDefault="00807237" w:rsidP="00457C1B">
      <w:pPr>
        <w:pStyle w:val="Default"/>
        <w:rPr>
          <w:rFonts w:ascii="TH Sarabun New" w:hAnsi="TH Sarabun New" w:cs="TH Sarabun New"/>
          <w:sz w:val="32"/>
          <w:szCs w:val="32"/>
        </w:rPr>
      </w:pPr>
      <w:r w:rsidRPr="00807237">
        <w:rPr>
          <w:rFonts w:ascii="TH Sarabun New" w:hAnsi="TH Sarabun New" w:cs="TH Sarabun New"/>
          <w:b/>
          <w:bCs/>
          <w:i/>
          <w:iCs/>
          <w:sz w:val="32"/>
          <w:szCs w:val="32"/>
          <w:cs/>
        </w:rPr>
        <w:t>ผศ.นุชนาฎ สัตยากวี</w:t>
      </w:r>
      <w:r w:rsidRPr="00807237">
        <w:rPr>
          <w:rFonts w:ascii="TH Sarabun New" w:hAnsi="TH Sarabun New" w:cs="TH Sarabun New"/>
          <w:i/>
          <w:iCs/>
          <w:sz w:val="32"/>
          <w:szCs w:val="32"/>
          <w:cs/>
        </w:rPr>
        <w:t>. (2562). ระบบยืม-คืนอุปกรณ์สำหรับภาควิชาวิศวกรรมคอมพิวเตอร์</w:t>
      </w:r>
    </w:p>
    <w:p w14:paraId="65807058" w14:textId="56F71FA6" w:rsidR="00807237" w:rsidRPr="00807237" w:rsidRDefault="00807237" w:rsidP="00457C1B">
      <w:pPr>
        <w:jc w:val="left"/>
        <w:rPr>
          <w:rFonts w:ascii="TH Sarabun New" w:hAnsi="TH Sarabun New" w:cs="TH Sarabun New"/>
          <w:b/>
          <w:bCs/>
        </w:rPr>
      </w:pPr>
      <w:r w:rsidRPr="00807237">
        <w:rPr>
          <w:rFonts w:ascii="TH Sarabun New" w:hAnsi="TH Sarabun New" w:cs="TH Sarabun New"/>
          <w:i/>
          <w:iCs/>
          <w:color w:val="000000"/>
          <w:cs/>
        </w:rPr>
        <w:t xml:space="preserve">คณะวิศวกรรมศาสตร์ กำแพงแสน มหาวิทยาลัยเกษตรศาสตร์. แหล่งข้อมูล: </w:t>
      </w:r>
      <w:r w:rsidRPr="00807237">
        <w:rPr>
          <w:rFonts w:ascii="TH Sarabun New" w:hAnsi="TH Sarabun New" w:cs="TH Sarabun New"/>
          <w:i/>
          <w:iCs/>
          <w:color w:val="000000"/>
        </w:rPr>
        <w:t>http://gg.gg/gjwzy</w:t>
      </w:r>
    </w:p>
    <w:p w14:paraId="6692FF74" w14:textId="0221B4AE" w:rsidR="00807237" w:rsidRDefault="00807237" w:rsidP="00457C1B">
      <w:pPr>
        <w:ind w:left="720"/>
        <w:jc w:val="left"/>
      </w:pPr>
      <w:r>
        <w:lastRenderedPageBreak/>
        <w:t xml:space="preserve">1.5 </w:t>
      </w:r>
      <w:r>
        <w:rPr>
          <w:rFonts w:hint="cs"/>
          <w:cs/>
        </w:rPr>
        <w:t>ภาพรวม</w:t>
      </w:r>
    </w:p>
    <w:p w14:paraId="3626B4CB" w14:textId="373BA578" w:rsidR="00807237" w:rsidRDefault="004C2B6F" w:rsidP="00457C1B">
      <w:pPr>
        <w:ind w:left="720"/>
        <w:jc w:val="left"/>
      </w:pPr>
      <w:r w:rsidRPr="0052484F">
        <w:rPr>
          <w:b/>
          <w:bCs/>
          <w:cs/>
        </w:rPr>
        <w:tab/>
      </w:r>
      <w:r>
        <w:rPr>
          <w:rFonts w:hint="cs"/>
          <w:cs/>
        </w:rPr>
        <w:t>เอกสารฉบับนี้เหมาะกับนิสิตและบุคลากรภาควิชา</w:t>
      </w:r>
      <w:r w:rsidR="0018696E">
        <w:rPr>
          <w:rFonts w:hint="cs"/>
          <w:cs/>
        </w:rPr>
        <w:t>วิศวกรรมคอมพิวเตอร์ที่มีความประสงค์ในการยืม-คืนอุปกรณ์ของภาควิชา โดยแบ่งเป็น 5 ส่วนดังนี้</w:t>
      </w:r>
    </w:p>
    <w:p w14:paraId="0647BF05" w14:textId="45649D95" w:rsidR="0018696E" w:rsidRDefault="0018696E" w:rsidP="00457C1B">
      <w:pPr>
        <w:ind w:left="1440"/>
        <w:jc w:val="left"/>
        <w:rPr>
          <w:cs/>
        </w:rPr>
      </w:pPr>
      <w:r>
        <w:rPr>
          <w:rFonts w:hint="cs"/>
          <w:cs/>
        </w:rPr>
        <w:t>1). บทนำ</w:t>
      </w:r>
      <w:r w:rsidR="0052484F">
        <w:t xml:space="preserve"> </w:t>
      </w:r>
      <w:r w:rsidR="0052484F">
        <w:rPr>
          <w:rFonts w:hint="cs"/>
          <w:cs/>
        </w:rPr>
        <w:t>ประกอบด้วย วัตถุประสงค์ของการทำเอกสาร การทำงานของระบบรวมถึงประโยชน์ของระบบ</w:t>
      </w:r>
    </w:p>
    <w:p w14:paraId="34408A0B" w14:textId="4F044372" w:rsidR="0018696E" w:rsidRDefault="0018696E" w:rsidP="005D2426">
      <w:pPr>
        <w:ind w:left="1440"/>
        <w:jc w:val="left"/>
        <w:rPr>
          <w:cs/>
        </w:rPr>
      </w:pPr>
      <w:r>
        <w:rPr>
          <w:rFonts w:hint="cs"/>
          <w:cs/>
        </w:rPr>
        <w:t xml:space="preserve">2). </w:t>
      </w:r>
      <w:r w:rsidRPr="0018696E">
        <w:rPr>
          <w:cs/>
        </w:rPr>
        <w:t>ความต้องการของผู้ใช้</w:t>
      </w:r>
      <w:r w:rsidR="005D2426">
        <w:t xml:space="preserve"> </w:t>
      </w:r>
      <w:r w:rsidR="005D2426">
        <w:rPr>
          <w:rFonts w:hint="cs"/>
          <w:cs/>
        </w:rPr>
        <w:t>ประกอบด้วย ส่วนต่อประสานของซอฟต์แวร์ ส่วนต่อประสานกับผู้ใช้ คุณลักษณะของผู้ใช้ คุณสมบัติของระบบ และสมมติฐานและข้อจำกัดในการพัฒนา</w:t>
      </w:r>
    </w:p>
    <w:p w14:paraId="1B273A10" w14:textId="29013615" w:rsidR="0018696E" w:rsidRPr="0052484F" w:rsidRDefault="0018696E" w:rsidP="005D2426">
      <w:pPr>
        <w:ind w:left="1440"/>
        <w:jc w:val="left"/>
        <w:rPr>
          <w:rFonts w:ascii="TH Sarabun New" w:hAnsi="TH Sarabun New" w:cs="TH Sarabun New"/>
        </w:rPr>
      </w:pPr>
      <w:r w:rsidRPr="0052484F">
        <w:rPr>
          <w:rFonts w:ascii="TH Sarabun New" w:hAnsi="TH Sarabun New" w:cs="TH Sarabun New" w:hint="cs"/>
          <w:cs/>
        </w:rPr>
        <w:t xml:space="preserve">3). </w:t>
      </w:r>
      <w:r w:rsidRPr="0018696E">
        <w:rPr>
          <w:rFonts w:hint="cs"/>
          <w:cs/>
        </w:rPr>
        <w:t>ความต้องการของระบบ</w:t>
      </w:r>
      <w:r w:rsidR="005D2426">
        <w:rPr>
          <w:rFonts w:ascii="TH Sarabun New" w:hAnsi="TH Sarabun New" w:cs="TH Sarabun New"/>
        </w:rPr>
        <w:t xml:space="preserve"> </w:t>
      </w:r>
      <w:r w:rsidR="005D2426">
        <w:rPr>
          <w:rFonts w:hint="cs"/>
          <w:cs/>
        </w:rPr>
        <w:t>ประกอบด้วย</w:t>
      </w:r>
      <w:r w:rsidR="005D2426">
        <w:rPr>
          <w:rFonts w:ascii="TH Sarabun New" w:hAnsi="TH Sarabun New" w:cs="TH Sarabun New"/>
        </w:rPr>
        <w:t xml:space="preserve"> </w:t>
      </w:r>
      <w:r w:rsidR="005D2426">
        <w:rPr>
          <w:rFonts w:hint="cs"/>
          <w:cs/>
        </w:rPr>
        <w:t xml:space="preserve">ความต้องการแบบ </w:t>
      </w:r>
      <w:r w:rsidR="005D2426">
        <w:t>functional</w:t>
      </w:r>
      <w:r w:rsidR="005D2426">
        <w:rPr>
          <w:rFonts w:ascii="TH Sarabun New" w:hAnsi="TH Sarabun New" w:cs="TH Sarabun New"/>
        </w:rPr>
        <w:t xml:space="preserve"> </w:t>
      </w:r>
      <w:r w:rsidR="005D2426">
        <w:rPr>
          <w:rFonts w:ascii="TH Sarabun New" w:hAnsi="TH Sarabun New" w:cs="TH Sarabun New" w:hint="cs"/>
          <w:cs/>
        </w:rPr>
        <w:t>และ</w:t>
      </w:r>
      <w:r w:rsidR="005D2426">
        <w:rPr>
          <w:rFonts w:hint="cs"/>
          <w:cs/>
        </w:rPr>
        <w:t xml:space="preserve">ความต้องการแบบ </w:t>
      </w:r>
      <w:r w:rsidR="005D2426">
        <w:t>Non-functiona</w:t>
      </w:r>
      <w:r w:rsidR="005D2426">
        <w:rPr>
          <w:rFonts w:ascii="TH Sarabun New" w:hAnsi="TH Sarabun New" w:cs="TH Sarabun New"/>
        </w:rPr>
        <w:t>l</w:t>
      </w:r>
    </w:p>
    <w:p w14:paraId="1B7BC6CF" w14:textId="2EF8A02B" w:rsidR="0018696E" w:rsidRDefault="0018696E" w:rsidP="00457C1B">
      <w:pPr>
        <w:ind w:left="720"/>
        <w:jc w:val="left"/>
      </w:pPr>
      <w:r>
        <w:rPr>
          <w:cs/>
        </w:rPr>
        <w:tab/>
      </w:r>
      <w:r>
        <w:rPr>
          <w:rFonts w:hint="cs"/>
          <w:cs/>
        </w:rPr>
        <w:t>4). แผนภาพการวิเคราะห์ระบบ</w:t>
      </w:r>
    </w:p>
    <w:p w14:paraId="369F0B51" w14:textId="2771DB09" w:rsidR="0018696E" w:rsidRPr="004C2B6F" w:rsidRDefault="0018696E" w:rsidP="00457C1B">
      <w:pPr>
        <w:ind w:left="720"/>
        <w:jc w:val="left"/>
        <w:rPr>
          <w:cs/>
        </w:rPr>
      </w:pPr>
      <w:r>
        <w:rPr>
          <w:cs/>
        </w:rPr>
        <w:tab/>
      </w:r>
      <w:r>
        <w:rPr>
          <w:rFonts w:hint="cs"/>
          <w:cs/>
        </w:rPr>
        <w:t>5). ภาคผนวก</w:t>
      </w:r>
    </w:p>
    <w:p w14:paraId="0C534323" w14:textId="741CD76D" w:rsidR="00C80FD0" w:rsidRPr="00A66ABF" w:rsidRDefault="00C80FD0" w:rsidP="00D95A4B">
      <w:pPr>
        <w:pStyle w:val="a"/>
        <w:numPr>
          <w:ilvl w:val="0"/>
          <w:numId w:val="17"/>
        </w:numPr>
      </w:pPr>
      <w:r w:rsidRPr="00A66ABF">
        <w:rPr>
          <w:cs/>
        </w:rPr>
        <w:t>ความต้องการของผู้ใช้ (</w:t>
      </w:r>
      <w:r w:rsidRPr="00A66ABF">
        <w:t>User Requirements)</w:t>
      </w:r>
    </w:p>
    <w:p w14:paraId="714355DA" w14:textId="261E9966" w:rsidR="00C80FD0" w:rsidRDefault="00C80FD0" w:rsidP="00D95A4B">
      <w:pPr>
        <w:pStyle w:val="a"/>
        <w:numPr>
          <w:ilvl w:val="1"/>
          <w:numId w:val="17"/>
        </w:numPr>
      </w:pPr>
      <w:r w:rsidRPr="005D0DFC">
        <w:rPr>
          <w:rFonts w:hint="cs"/>
          <w:cs/>
        </w:rPr>
        <w:t>ส่วนต่อประสานของซอฟต์แวร์</w:t>
      </w:r>
    </w:p>
    <w:p w14:paraId="3F41789E" w14:textId="448A077F" w:rsidR="00C80FD0" w:rsidRPr="00A73F4F" w:rsidRDefault="00C80FD0" w:rsidP="00B42B86">
      <w:pPr>
        <w:pStyle w:val="a"/>
        <w:numPr>
          <w:ilvl w:val="0"/>
          <w:numId w:val="21"/>
        </w:numPr>
        <w:rPr>
          <w:cs/>
        </w:rPr>
      </w:pPr>
      <w:r w:rsidRPr="00A73F4F">
        <w:rPr>
          <w:rFonts w:hint="cs"/>
          <w:cs/>
        </w:rPr>
        <w:t>ฐานข้อมูลบัญชีผู้ใช้เครือข่ายนนทรี</w:t>
      </w:r>
    </w:p>
    <w:p w14:paraId="4DBD18F1" w14:textId="488B83D3" w:rsidR="00C80FD0" w:rsidRDefault="0028550E" w:rsidP="00D95A4B">
      <w:pPr>
        <w:pStyle w:val="a"/>
        <w:numPr>
          <w:ilvl w:val="1"/>
          <w:numId w:val="17"/>
        </w:numPr>
      </w:pPr>
      <w:r>
        <w:rPr>
          <w:rFonts w:hint="cs"/>
          <w:noProof/>
        </w:rPr>
        <w:drawing>
          <wp:anchor distT="0" distB="0" distL="114300" distR="114300" simplePos="0" relativeHeight="251663360" behindDoc="1" locked="0" layoutInCell="1" allowOverlap="1" wp14:anchorId="34655F8D" wp14:editId="02822541">
            <wp:simplePos x="0" y="0"/>
            <wp:positionH relativeFrom="column">
              <wp:posOffset>152400</wp:posOffset>
            </wp:positionH>
            <wp:positionV relativeFrom="paragraph">
              <wp:posOffset>481330</wp:posOffset>
            </wp:positionV>
            <wp:extent cx="5467350" cy="30753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FD0">
        <w:rPr>
          <w:rFonts w:hint="cs"/>
          <w:cs/>
        </w:rPr>
        <w:t>ส่วนต่อประสานกับผู้ใช้</w:t>
      </w:r>
    </w:p>
    <w:p w14:paraId="2B2F9A04" w14:textId="1B4714FA" w:rsidR="00A36639" w:rsidRDefault="0028550E" w:rsidP="0028550E">
      <w:pPr>
        <w:jc w:val="center"/>
      </w:pPr>
      <w:r>
        <w:rPr>
          <w:rFonts w:hint="cs"/>
          <w:cs/>
        </w:rPr>
        <w:lastRenderedPageBreak/>
        <w:t>รูปที่ 1 หน้าสำหรับเข้าสู่ระบบการยืม-คืนอุปกรณ์</w:t>
      </w:r>
    </w:p>
    <w:p w14:paraId="10FC714C" w14:textId="77777777" w:rsidR="00B3630E" w:rsidRDefault="00B3630E" w:rsidP="0028550E">
      <w:pPr>
        <w:jc w:val="center"/>
        <w:rPr>
          <w:cs/>
        </w:rPr>
      </w:pPr>
    </w:p>
    <w:p w14:paraId="2CFB1E84" w14:textId="77777777" w:rsidR="0028550E" w:rsidRDefault="0028550E" w:rsidP="00B42B86">
      <w:pPr>
        <w:pStyle w:val="a"/>
        <w:numPr>
          <w:ilvl w:val="0"/>
          <w:numId w:val="0"/>
        </w:numPr>
        <w:ind w:left="1800"/>
        <w:rPr>
          <w:rFonts w:hint="cs"/>
        </w:rPr>
      </w:pPr>
    </w:p>
    <w:p w14:paraId="7646DAF3" w14:textId="3DF820E1" w:rsidR="0028550E" w:rsidRDefault="0028550E" w:rsidP="00D95A4B">
      <w:pPr>
        <w:pStyle w:val="a"/>
      </w:pPr>
      <w:r>
        <w:rPr>
          <w:rFonts w:hint="cs"/>
          <w:noProof/>
        </w:rPr>
        <w:drawing>
          <wp:anchor distT="0" distB="0" distL="114300" distR="114300" simplePos="0" relativeHeight="251664384" behindDoc="0" locked="0" layoutInCell="1" allowOverlap="1" wp14:anchorId="4E302CDF" wp14:editId="4AE43D4D">
            <wp:simplePos x="0" y="0"/>
            <wp:positionH relativeFrom="column">
              <wp:posOffset>6985</wp:posOffset>
            </wp:positionH>
            <wp:positionV relativeFrom="paragraph">
              <wp:posOffset>243205</wp:posOffset>
            </wp:positionV>
            <wp:extent cx="5731510" cy="32238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รูปที่ 2</w:t>
      </w:r>
      <w:r>
        <w:t xml:space="preserve"> </w:t>
      </w:r>
      <w:r>
        <w:rPr>
          <w:rFonts w:hint="cs"/>
          <w:cs/>
        </w:rPr>
        <w:t>หน้าสำหรับสมัครสมาชิกผู้ใช้งานของบุคคลภายนอก</w:t>
      </w:r>
    </w:p>
    <w:p w14:paraId="73122CA1" w14:textId="736C4F3F" w:rsidR="00B3630E" w:rsidRDefault="00D50DF3" w:rsidP="00B42B86">
      <w:pPr>
        <w:pStyle w:val="a"/>
        <w:numPr>
          <w:ilvl w:val="0"/>
          <w:numId w:val="0"/>
        </w:numPr>
        <w:ind w:left="1800"/>
        <w:rPr>
          <w:rFonts w:hint="cs"/>
        </w:rPr>
      </w:pPr>
      <w:r>
        <w:rPr>
          <w:rFonts w:hint="cs"/>
          <w:noProof/>
          <w:lang w:val="th-TH"/>
        </w:rPr>
        <w:drawing>
          <wp:anchor distT="0" distB="0" distL="114300" distR="114300" simplePos="0" relativeHeight="251665408" behindDoc="0" locked="0" layoutInCell="1" allowOverlap="1" wp14:anchorId="71FC1DDC" wp14:editId="4788A328">
            <wp:simplePos x="0" y="0"/>
            <wp:positionH relativeFrom="column">
              <wp:posOffset>-47625</wp:posOffset>
            </wp:positionH>
            <wp:positionV relativeFrom="paragraph">
              <wp:posOffset>289560</wp:posOffset>
            </wp:positionV>
            <wp:extent cx="5731510" cy="322389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 - นิสิตและบุคลากร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69D05" w14:textId="0D461987" w:rsidR="00B3630E" w:rsidRDefault="00B3630E" w:rsidP="00857797">
      <w:pPr>
        <w:pStyle w:val="a"/>
      </w:pPr>
      <w:r>
        <w:rPr>
          <w:rFonts w:hint="cs"/>
          <w:cs/>
        </w:rPr>
        <w:t>รูปที่ 3 หน้าหลักสำหรับนิสิตและบุคลากร</w:t>
      </w:r>
    </w:p>
    <w:p w14:paraId="0CB15AA9" w14:textId="77777777" w:rsidR="00857797" w:rsidRDefault="00B3630E" w:rsidP="00857797">
      <w:pPr>
        <w:pStyle w:val="a"/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66432" behindDoc="0" locked="0" layoutInCell="1" allowOverlap="1" wp14:anchorId="0BB055A0" wp14:editId="6E8EDDA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22389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 – อาจารย์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รูปที่ 4 หน้าหลักสำหรับอาจารย์ประจำวิชาภาควิศวกรรมคอมพิวเตอร์</w:t>
      </w:r>
    </w:p>
    <w:p w14:paraId="081929D5" w14:textId="5D868536" w:rsidR="00B3630E" w:rsidRDefault="00B3630E" w:rsidP="00857797">
      <w:pPr>
        <w:pStyle w:val="a"/>
        <w:numPr>
          <w:ilvl w:val="0"/>
          <w:numId w:val="0"/>
        </w:numPr>
        <w:ind w:left="1800"/>
      </w:pPr>
      <w:r>
        <w:rPr>
          <w:rFonts w:hint="cs"/>
          <w:noProof/>
          <w:lang w:val="th-TH"/>
        </w:rPr>
        <w:drawing>
          <wp:anchor distT="0" distB="0" distL="114300" distR="114300" simplePos="0" relativeHeight="251667456" behindDoc="0" locked="0" layoutInCell="1" allowOverlap="1" wp14:anchorId="2F1D11FC" wp14:editId="7E356E42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731510" cy="322389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 – ผู้ดูแลระบบ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4B66C" w14:textId="77777777" w:rsidR="00857797" w:rsidRDefault="00B3630E" w:rsidP="00857797">
      <w:pPr>
        <w:pStyle w:val="a"/>
      </w:pPr>
      <w:r>
        <w:rPr>
          <w:rFonts w:hint="cs"/>
          <w:cs/>
        </w:rPr>
        <w:t>รูปที่ 5 หน้าหลักสำหรับเจ้าหน้าที่ดูแลระบบ</w:t>
      </w:r>
    </w:p>
    <w:p w14:paraId="7D472160" w14:textId="77777777" w:rsidR="00857797" w:rsidRDefault="00857797" w:rsidP="00857797">
      <w:pPr>
        <w:ind w:left="1440"/>
      </w:pPr>
    </w:p>
    <w:p w14:paraId="22CE9920" w14:textId="0AEFCA68" w:rsidR="00B3630E" w:rsidRDefault="00B3630E" w:rsidP="00B42B86">
      <w:pPr>
        <w:pStyle w:val="a"/>
        <w:numPr>
          <w:ilvl w:val="0"/>
          <w:numId w:val="0"/>
        </w:numPr>
        <w:ind w:left="180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D69712D" wp14:editId="395373CA">
            <wp:simplePos x="0" y="0"/>
            <wp:positionH relativeFrom="column">
              <wp:posOffset>-9525</wp:posOffset>
            </wp:positionH>
            <wp:positionV relativeFrom="paragraph">
              <wp:posOffset>308610</wp:posOffset>
            </wp:positionV>
            <wp:extent cx="5731510" cy="3173095"/>
            <wp:effectExtent l="0" t="0" r="2540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หน้ายืม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26DA2" w14:textId="37DC7738" w:rsidR="00B3630E" w:rsidRDefault="00B3630E" w:rsidP="00D95A4B">
      <w:pPr>
        <w:pStyle w:val="a"/>
        <w:rPr>
          <w:cs/>
        </w:rPr>
      </w:pPr>
      <w:r>
        <w:rPr>
          <w:rFonts w:hint="cs"/>
          <w:cs/>
        </w:rPr>
        <w:t>รูปที่ 6 หน้าแสดงรายการอุปกรณ์ทั้งหมด</w:t>
      </w:r>
    </w:p>
    <w:p w14:paraId="5477DC3F" w14:textId="05D21811" w:rsidR="00B3630E" w:rsidRDefault="00B3630E" w:rsidP="00857797">
      <w:pPr>
        <w:pStyle w:val="a"/>
        <w:numPr>
          <w:ilvl w:val="0"/>
          <w:numId w:val="0"/>
        </w:numPr>
        <w:ind w:left="1800"/>
        <w:rPr>
          <w:rFonts w:hint="cs"/>
        </w:rPr>
      </w:pPr>
      <w:r>
        <w:rPr>
          <w:rFonts w:hint="cs"/>
          <w:noProof/>
          <w:lang w:val="th-TH"/>
        </w:rPr>
        <w:drawing>
          <wp:anchor distT="0" distB="0" distL="114300" distR="114300" simplePos="0" relativeHeight="251669504" behindDoc="0" locked="0" layoutInCell="1" allowOverlap="1" wp14:anchorId="12DC6461" wp14:editId="4A3D81C0">
            <wp:simplePos x="0" y="0"/>
            <wp:positionH relativeFrom="column">
              <wp:posOffset>-9525</wp:posOffset>
            </wp:positionH>
            <wp:positionV relativeFrom="paragraph">
              <wp:posOffset>351155</wp:posOffset>
            </wp:positionV>
            <wp:extent cx="5731510" cy="3173095"/>
            <wp:effectExtent l="0" t="0" r="2540" b="82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หน้ายืม – 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4FE60" w14:textId="0C74FC90" w:rsidR="00B3630E" w:rsidRDefault="00B3630E" w:rsidP="00D95A4B">
      <w:pPr>
        <w:pStyle w:val="a"/>
      </w:pPr>
      <w:r>
        <w:rPr>
          <w:rFonts w:hint="cs"/>
          <w:cs/>
        </w:rPr>
        <w:t>รูปที่ 7 หน้าต่าง</w:t>
      </w:r>
      <w:r w:rsidR="00D50DF3">
        <w:rPr>
          <w:rFonts w:hint="cs"/>
          <w:cs/>
        </w:rPr>
        <w:t>รายการยืมอุปกรณ์</w:t>
      </w:r>
    </w:p>
    <w:p w14:paraId="11E95281" w14:textId="3F0ED75C" w:rsidR="00D50DF3" w:rsidRDefault="00D50DF3" w:rsidP="00857797">
      <w:pPr>
        <w:pStyle w:val="a"/>
        <w:numPr>
          <w:ilvl w:val="0"/>
          <w:numId w:val="0"/>
        </w:numPr>
        <w:ind w:left="1800"/>
        <w:rPr>
          <w:rFonts w:hint="cs"/>
        </w:rPr>
      </w:pPr>
    </w:p>
    <w:p w14:paraId="3768BC9D" w14:textId="4C30CC66" w:rsidR="00D50DF3" w:rsidRDefault="00D50DF3" w:rsidP="00B42B86">
      <w:pPr>
        <w:pStyle w:val="a"/>
        <w:numPr>
          <w:ilvl w:val="0"/>
          <w:numId w:val="0"/>
        </w:numPr>
        <w:ind w:left="1800"/>
        <w:rPr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6C2CC5B" wp14:editId="300355FC">
            <wp:simplePos x="0" y="0"/>
            <wp:positionH relativeFrom="column">
              <wp:posOffset>-9525</wp:posOffset>
            </wp:positionH>
            <wp:positionV relativeFrom="paragraph">
              <wp:posOffset>365760</wp:posOffset>
            </wp:positionV>
            <wp:extent cx="5731510" cy="3173095"/>
            <wp:effectExtent l="0" t="0" r="254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ประวัติยิม-คืน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EE830" w14:textId="2D195899" w:rsidR="00B3630E" w:rsidRDefault="00D50DF3" w:rsidP="00D95A4B">
      <w:pPr>
        <w:pStyle w:val="a"/>
      </w:pPr>
      <w:r>
        <w:rPr>
          <w:rFonts w:hint="cs"/>
          <w:cs/>
        </w:rPr>
        <w:t>รูปที่ 8 หน้าแสดงประวัติการยืม-คืนอุปกรณ์ของผู้ใช้</w:t>
      </w:r>
    </w:p>
    <w:p w14:paraId="13F5064E" w14:textId="072B8B72" w:rsidR="00D50DF3" w:rsidRPr="00857797" w:rsidRDefault="00D50DF3" w:rsidP="00857797">
      <w:pPr>
        <w:pStyle w:val="a"/>
        <w:numPr>
          <w:ilvl w:val="0"/>
          <w:numId w:val="0"/>
        </w:numPr>
        <w:ind w:left="1800"/>
        <w:rPr>
          <w:rFonts w:hint="cs"/>
          <w:noProof/>
          <w:cs/>
          <w:lang w:val="th-TH"/>
        </w:rPr>
      </w:pPr>
      <w:r>
        <w:rPr>
          <w:rFonts w:hint="cs"/>
          <w:noProof/>
        </w:rPr>
        <w:drawing>
          <wp:anchor distT="0" distB="0" distL="114300" distR="114300" simplePos="0" relativeHeight="251671552" behindDoc="0" locked="0" layoutInCell="1" allowOverlap="1" wp14:anchorId="5356B200" wp14:editId="0564EB67">
            <wp:simplePos x="0" y="0"/>
            <wp:positionH relativeFrom="column">
              <wp:posOffset>-9525</wp:posOffset>
            </wp:positionH>
            <wp:positionV relativeFrom="paragraph">
              <wp:posOffset>341630</wp:posOffset>
            </wp:positionV>
            <wp:extent cx="5731510" cy="3173095"/>
            <wp:effectExtent l="0" t="0" r="254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ประวัติยิม-คืน – 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2C0" w14:textId="0959D372" w:rsidR="00D50DF3" w:rsidRDefault="00D50DF3" w:rsidP="00D95A4B">
      <w:pPr>
        <w:pStyle w:val="a"/>
      </w:pPr>
      <w:r>
        <w:rPr>
          <w:rFonts w:hint="cs"/>
          <w:cs/>
        </w:rPr>
        <w:t>รูปที่ 9 หน้าต่างแสดงรายการคืนอุปกรณ์</w:t>
      </w:r>
    </w:p>
    <w:p w14:paraId="55BD00B4" w14:textId="5EFA5192" w:rsidR="00D50DF3" w:rsidRDefault="00D50DF3" w:rsidP="00857797">
      <w:pPr>
        <w:pStyle w:val="a"/>
        <w:numPr>
          <w:ilvl w:val="0"/>
          <w:numId w:val="0"/>
        </w:numPr>
        <w:ind w:left="1800"/>
        <w:rPr>
          <w:cs/>
        </w:rPr>
      </w:pPr>
    </w:p>
    <w:p w14:paraId="09FA9F0C" w14:textId="08F9E983" w:rsidR="00D50DF3" w:rsidRDefault="00D50DF3" w:rsidP="00D95A4B">
      <w:pPr>
        <w:pStyle w:val="a"/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72576" behindDoc="0" locked="0" layoutInCell="1" allowOverlap="1" wp14:anchorId="0D6871E9" wp14:editId="24FFC2FD">
            <wp:simplePos x="0" y="0"/>
            <wp:positionH relativeFrom="column">
              <wp:posOffset>-9525</wp:posOffset>
            </wp:positionH>
            <wp:positionV relativeFrom="paragraph">
              <wp:posOffset>251460</wp:posOffset>
            </wp:positionV>
            <wp:extent cx="5731510" cy="3173095"/>
            <wp:effectExtent l="0" t="0" r="2540" b="825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ยื่นคำร้องขอซื้ออุปกรณ์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รูปที่ 10 หน้าแสดงแบบฟอร์มยื่นคำร้องขอซื้ออุปกรณ์</w:t>
      </w:r>
    </w:p>
    <w:p w14:paraId="29E10515" w14:textId="33E1E01D" w:rsidR="00D50DF3" w:rsidRDefault="00D50DF3" w:rsidP="00857797">
      <w:pPr>
        <w:pStyle w:val="a"/>
        <w:numPr>
          <w:ilvl w:val="0"/>
          <w:numId w:val="0"/>
        </w:numPr>
        <w:ind w:left="180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102A6C7" wp14:editId="192984F6">
            <wp:simplePos x="0" y="0"/>
            <wp:positionH relativeFrom="column">
              <wp:posOffset>-9525</wp:posOffset>
            </wp:positionH>
            <wp:positionV relativeFrom="paragraph">
              <wp:posOffset>284480</wp:posOffset>
            </wp:positionV>
            <wp:extent cx="5731510" cy="3173095"/>
            <wp:effectExtent l="0" t="0" r="2540" b="82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อนุมัติการยืม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28ACB" w14:textId="26843D1E" w:rsidR="00D50DF3" w:rsidRDefault="00D50DF3" w:rsidP="00D95A4B">
      <w:pPr>
        <w:pStyle w:val="a"/>
      </w:pPr>
      <w:r>
        <w:rPr>
          <w:rFonts w:hint="cs"/>
          <w:cs/>
        </w:rPr>
        <w:t>รูปที่ 11 หน้าแสดงรายการ</w:t>
      </w:r>
      <w:r w:rsidR="00457C1B">
        <w:rPr>
          <w:rFonts w:hint="cs"/>
          <w:cs/>
        </w:rPr>
        <w:t>สำหรับ</w:t>
      </w:r>
      <w:r>
        <w:rPr>
          <w:rFonts w:hint="cs"/>
          <w:cs/>
        </w:rPr>
        <w:t>อนุมัติการยืม</w:t>
      </w:r>
    </w:p>
    <w:p w14:paraId="256A02E2" w14:textId="77777777" w:rsidR="00352A21" w:rsidRDefault="00352A21" w:rsidP="00857797">
      <w:pPr>
        <w:pStyle w:val="a"/>
        <w:numPr>
          <w:ilvl w:val="0"/>
          <w:numId w:val="0"/>
        </w:numPr>
        <w:ind w:left="1800"/>
      </w:pPr>
    </w:p>
    <w:p w14:paraId="77A55550" w14:textId="027D8BD4" w:rsidR="00457C1B" w:rsidRDefault="00457C1B" w:rsidP="00D95A4B">
      <w:pPr>
        <w:pStyle w:val="a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C182325" wp14:editId="5FD038BD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3173095"/>
            <wp:effectExtent l="0" t="0" r="254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อนุมัติการยืม – 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03B98" w14:textId="5D854285" w:rsidR="00457C1B" w:rsidRDefault="00457C1B" w:rsidP="00D95A4B">
      <w:pPr>
        <w:pStyle w:val="a"/>
      </w:pPr>
      <w:r>
        <w:rPr>
          <w:rFonts w:hint="cs"/>
          <w:cs/>
        </w:rPr>
        <w:t>รูปที่ 12 หน้าต่างแสดงอนุมัติรายการยืมอุปกรณ์</w:t>
      </w:r>
    </w:p>
    <w:p w14:paraId="5C55CC7E" w14:textId="7A79AD1C" w:rsidR="00352A21" w:rsidRDefault="00352A21" w:rsidP="00857797">
      <w:pPr>
        <w:pStyle w:val="a"/>
        <w:numPr>
          <w:ilvl w:val="0"/>
          <w:numId w:val="0"/>
        </w:numPr>
        <w:ind w:left="180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9A6251F" wp14:editId="709DE3E9">
            <wp:simplePos x="0" y="0"/>
            <wp:positionH relativeFrom="column">
              <wp:posOffset>0</wp:posOffset>
            </wp:positionH>
            <wp:positionV relativeFrom="paragraph">
              <wp:posOffset>332105</wp:posOffset>
            </wp:positionV>
            <wp:extent cx="5731510" cy="3173095"/>
            <wp:effectExtent l="0" t="0" r="2540" b="82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จัดการอุปกรณ์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E9B31" w14:textId="6EFD5ACA" w:rsidR="00352A21" w:rsidRDefault="00352A21" w:rsidP="00D95A4B">
      <w:pPr>
        <w:pStyle w:val="a"/>
      </w:pPr>
      <w:r>
        <w:rPr>
          <w:rFonts w:hint="cs"/>
          <w:cs/>
        </w:rPr>
        <w:t>รูปที่ 13 หน้าแสดงการจัดการอุปกรณ์</w:t>
      </w:r>
    </w:p>
    <w:p w14:paraId="050F6D6E" w14:textId="77777777" w:rsidR="00352A21" w:rsidRDefault="00352A21" w:rsidP="00857797">
      <w:pPr>
        <w:pStyle w:val="a"/>
        <w:numPr>
          <w:ilvl w:val="0"/>
          <w:numId w:val="0"/>
        </w:numPr>
        <w:ind w:left="1800"/>
      </w:pPr>
    </w:p>
    <w:p w14:paraId="2AA3E531" w14:textId="5DC260FB" w:rsidR="00352A21" w:rsidRDefault="00352A21" w:rsidP="00D95A4B">
      <w:pPr>
        <w:pStyle w:val="a"/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76672" behindDoc="0" locked="0" layoutInCell="1" allowOverlap="1" wp14:anchorId="3C67427C" wp14:editId="4F4DF240">
            <wp:simplePos x="0" y="0"/>
            <wp:positionH relativeFrom="column">
              <wp:posOffset>0</wp:posOffset>
            </wp:positionH>
            <wp:positionV relativeFrom="paragraph">
              <wp:posOffset>441960</wp:posOffset>
            </wp:positionV>
            <wp:extent cx="5731510" cy="3173095"/>
            <wp:effectExtent l="0" t="0" r="2540" b="825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จัดการอุปกรณ์ – 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145B7" w14:textId="69B2A992" w:rsidR="00352A21" w:rsidRDefault="00352A21" w:rsidP="00D95A4B">
      <w:pPr>
        <w:pStyle w:val="a"/>
      </w:pPr>
      <w:r>
        <w:rPr>
          <w:rFonts w:hint="cs"/>
          <w:cs/>
        </w:rPr>
        <w:t>รูปที่ 14 หน้าต่างรายการเพิ่มอุปกรณ์</w:t>
      </w:r>
    </w:p>
    <w:p w14:paraId="06202FB1" w14:textId="2030C2AA" w:rsidR="00352A21" w:rsidRDefault="00352A21" w:rsidP="00857797">
      <w:pPr>
        <w:pStyle w:val="a"/>
        <w:numPr>
          <w:ilvl w:val="0"/>
          <w:numId w:val="0"/>
        </w:numPr>
        <w:ind w:left="180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8BCB970" wp14:editId="0A05A257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731510" cy="3173095"/>
            <wp:effectExtent l="0" t="0" r="254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จัดการผู้ใช้งาน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63095" w14:textId="77777777" w:rsidR="00857797" w:rsidRDefault="00352A21" w:rsidP="00857797">
      <w:pPr>
        <w:pStyle w:val="a"/>
      </w:pPr>
      <w:r>
        <w:rPr>
          <w:rFonts w:hint="cs"/>
          <w:cs/>
        </w:rPr>
        <w:t>รูปที่ 15 หน้าแสดงการจัดการสิทธิ์ผู้ใช้งาน</w:t>
      </w:r>
    </w:p>
    <w:p w14:paraId="1842AC48" w14:textId="77777777" w:rsidR="00857797" w:rsidRDefault="00857797" w:rsidP="00857797">
      <w:pPr>
        <w:pStyle w:val="a"/>
        <w:numPr>
          <w:ilvl w:val="0"/>
          <w:numId w:val="0"/>
        </w:numPr>
        <w:ind w:left="1800"/>
        <w:rPr>
          <w:rFonts w:hint="cs"/>
          <w:cs/>
        </w:rPr>
      </w:pPr>
    </w:p>
    <w:p w14:paraId="3926634A" w14:textId="606661E3" w:rsidR="00352A21" w:rsidRDefault="00352A21" w:rsidP="00857797">
      <w:pPr>
        <w:rPr>
          <w:rFonts w:hint="cs"/>
        </w:rPr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78720" behindDoc="0" locked="0" layoutInCell="1" allowOverlap="1" wp14:anchorId="64E144B9" wp14:editId="7303F0F6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731510" cy="3173095"/>
            <wp:effectExtent l="0" t="0" r="2540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จัดการผู้ใช้งาน – 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D6334" w14:textId="49B588D7" w:rsidR="00352A21" w:rsidRDefault="00352A21" w:rsidP="00D95A4B">
      <w:pPr>
        <w:pStyle w:val="a"/>
      </w:pPr>
      <w:r>
        <w:rPr>
          <w:rFonts w:hint="cs"/>
          <w:cs/>
        </w:rPr>
        <w:t>รูปที่ 16 หน้าต่างแก้ไขสิทธิ์ผู้ใช้งาน</w:t>
      </w:r>
    </w:p>
    <w:p w14:paraId="544F894E" w14:textId="5676FDC4" w:rsidR="00352A21" w:rsidRDefault="00352A21" w:rsidP="00857797">
      <w:pPr>
        <w:pStyle w:val="a"/>
        <w:numPr>
          <w:ilvl w:val="0"/>
          <w:numId w:val="0"/>
        </w:numPr>
        <w:ind w:left="1800"/>
      </w:pPr>
      <w:r>
        <w:rPr>
          <w:rFonts w:hint="cs"/>
          <w:noProof/>
          <w:lang w:val="th-TH"/>
        </w:rPr>
        <w:drawing>
          <wp:anchor distT="0" distB="0" distL="114300" distR="114300" simplePos="0" relativeHeight="251679744" behindDoc="0" locked="0" layoutInCell="1" allowOverlap="1" wp14:anchorId="16DD25DE" wp14:editId="1BB29164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731510" cy="3173095"/>
            <wp:effectExtent l="0" t="0" r="2540" b="825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ประวัติยิม-คืน – 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3C178" w14:textId="172DD7AD" w:rsidR="00352A21" w:rsidRDefault="00352A21" w:rsidP="00D95A4B">
      <w:pPr>
        <w:pStyle w:val="a"/>
        <w:rPr>
          <w:cs/>
        </w:rPr>
      </w:pPr>
      <w:r>
        <w:rPr>
          <w:rFonts w:hint="cs"/>
          <w:cs/>
        </w:rPr>
        <w:t>รูปที่ 17 หน้าแสดงรายการคำร้องขอซื้ออุปกรณ์</w:t>
      </w:r>
    </w:p>
    <w:p w14:paraId="17BDA1AE" w14:textId="0D8B6E4B" w:rsidR="00457C1B" w:rsidRDefault="00457C1B" w:rsidP="00857797">
      <w:pPr>
        <w:pStyle w:val="a"/>
        <w:numPr>
          <w:ilvl w:val="0"/>
          <w:numId w:val="0"/>
        </w:numPr>
        <w:ind w:left="1800"/>
      </w:pPr>
    </w:p>
    <w:p w14:paraId="3912FE06" w14:textId="77777777" w:rsidR="00857797" w:rsidRDefault="00857797" w:rsidP="00857797">
      <w:pPr>
        <w:pStyle w:val="a"/>
        <w:numPr>
          <w:ilvl w:val="0"/>
          <w:numId w:val="0"/>
        </w:numPr>
        <w:ind w:left="1800"/>
        <w:rPr>
          <w:rFonts w:hint="cs"/>
        </w:rPr>
      </w:pPr>
    </w:p>
    <w:p w14:paraId="137ABA39" w14:textId="557AA690" w:rsidR="0028550E" w:rsidRDefault="0028550E" w:rsidP="00352A21">
      <w:pPr>
        <w:rPr>
          <w:cs/>
        </w:rPr>
      </w:pPr>
    </w:p>
    <w:p w14:paraId="6A72C3B1" w14:textId="4D1766EC" w:rsidR="00C80FD0" w:rsidRDefault="00C80FD0" w:rsidP="00D95A4B">
      <w:pPr>
        <w:pStyle w:val="a"/>
        <w:numPr>
          <w:ilvl w:val="1"/>
          <w:numId w:val="17"/>
        </w:numPr>
      </w:pPr>
      <w:r>
        <w:rPr>
          <w:rFonts w:hint="cs"/>
          <w:cs/>
        </w:rPr>
        <w:lastRenderedPageBreak/>
        <w:t>คุณลักษณะของผู้ใช้</w:t>
      </w:r>
    </w:p>
    <w:p w14:paraId="37F23884" w14:textId="188396A5" w:rsidR="00C80FD0" w:rsidRDefault="00407AF6" w:rsidP="00457C1B">
      <w:pPr>
        <w:ind w:left="1800" w:hanging="360"/>
        <w:jc w:val="left"/>
      </w:pPr>
      <w:r>
        <w:rPr>
          <w:rFonts w:hint="cs"/>
          <w:cs/>
        </w:rPr>
        <w:t>ผู้ใช้งานระบบ มี 4 ประเภท ดังนี้</w:t>
      </w:r>
    </w:p>
    <w:p w14:paraId="0F5BD26E" w14:textId="20453F8C" w:rsidR="00EC388E" w:rsidRDefault="00407AF6" w:rsidP="00D95A4B">
      <w:pPr>
        <w:pStyle w:val="a"/>
        <w:numPr>
          <w:ilvl w:val="0"/>
          <w:numId w:val="34"/>
        </w:numPr>
      </w:pPr>
      <w:r>
        <w:rPr>
          <w:rFonts w:hint="cs"/>
          <w:cs/>
        </w:rPr>
        <w:t>นิสิต</w:t>
      </w:r>
      <w:r w:rsidR="00EC388E">
        <w:rPr>
          <w:rFonts w:hint="cs"/>
          <w:cs/>
        </w:rPr>
        <w:t>และบุคลากร</w:t>
      </w:r>
    </w:p>
    <w:p w14:paraId="2D88DB6B" w14:textId="0C772B49" w:rsidR="00407AF6" w:rsidRDefault="00EC388E" w:rsidP="00D95A4B">
      <w:pPr>
        <w:pStyle w:val="a"/>
      </w:pPr>
      <w:r>
        <w:rPr>
          <w:rFonts w:hint="cs"/>
          <w:cs/>
        </w:rPr>
        <w:t>นิสิต</w:t>
      </w:r>
      <w:r w:rsidR="00407AF6">
        <w:rPr>
          <w:rFonts w:hint="cs"/>
          <w:cs/>
        </w:rPr>
        <w:t>ภาควิชาวิศวกรรมคอมพิวเตอร์ มีความรู้พื้นฐานทางคอมพิวเตอร์ มีความสามารถในการเข้าใช้งานเว็บไซต์ต่างๆได้ดี อยู่ในระดับชั้นปีที่ 1-4 สิทธิ์ในการเข้าถึงระบบ</w:t>
      </w:r>
      <w:r>
        <w:rPr>
          <w:rFonts w:hint="cs"/>
          <w:cs/>
        </w:rPr>
        <w:t xml:space="preserve"> คือ ส่งเรื่องขออนุญาตการยืม-คืนอุปกรณ์และแสดงความคิดเห็นเพื่อขอซื้ออุปกรณ์เพิ่มจากภาควิชา</w:t>
      </w:r>
    </w:p>
    <w:p w14:paraId="5DE3DB85" w14:textId="056DBA68" w:rsidR="00EC388E" w:rsidRDefault="00EC388E" w:rsidP="00D95A4B">
      <w:pPr>
        <w:pStyle w:val="a"/>
      </w:pPr>
      <w:r>
        <w:rPr>
          <w:rFonts w:hint="cs"/>
          <w:cs/>
        </w:rPr>
        <w:t>บุคลากรภายในมหาวิทยาลัย มีความรู้พื้นฐานทางคอมพิวเตอร์</w:t>
      </w:r>
      <w:r>
        <w:t xml:space="preserve"> </w:t>
      </w:r>
      <w:r>
        <w:rPr>
          <w:rFonts w:hint="cs"/>
          <w:cs/>
        </w:rPr>
        <w:t>สิทธิ์ในการเข้าถึงระบบ คือ ส่งเรื่องขออนุญาตการยืม-คืนอุปกรณ์</w:t>
      </w:r>
    </w:p>
    <w:p w14:paraId="1D379FD1" w14:textId="06296AC0" w:rsidR="00EC388E" w:rsidRDefault="00EC388E" w:rsidP="00D95A4B">
      <w:pPr>
        <w:pStyle w:val="a"/>
        <w:numPr>
          <w:ilvl w:val="0"/>
          <w:numId w:val="34"/>
        </w:numPr>
      </w:pPr>
      <w:r>
        <w:rPr>
          <w:rFonts w:hint="cs"/>
          <w:cs/>
        </w:rPr>
        <w:t>บุค</w:t>
      </w:r>
      <w:r w:rsidR="008C3544">
        <w:rPr>
          <w:rFonts w:hint="cs"/>
          <w:cs/>
        </w:rPr>
        <w:t>คลภายนอก มีความรู้พื้นฐานทางคอมพิวเตอร์ สิทธิ์ในการเข้าถึงระบบ คือ สมัครสมาชิกในระบบ เพื่อที่จะสามารถส่งเรื่องขออนุญาตการยืม-คืนอุปกรณ์</w:t>
      </w:r>
    </w:p>
    <w:p w14:paraId="35A6AFC0" w14:textId="6C43C2A5" w:rsidR="008C3544" w:rsidRDefault="008C3544" w:rsidP="00D95A4B">
      <w:pPr>
        <w:pStyle w:val="a"/>
        <w:numPr>
          <w:ilvl w:val="0"/>
          <w:numId w:val="34"/>
        </w:numPr>
      </w:pPr>
      <w:r>
        <w:rPr>
          <w:rFonts w:hint="cs"/>
          <w:cs/>
        </w:rPr>
        <w:t>ผู้มีสิทธิ์อนุมัติ เป็นอาจารย์ประจำภาควิชาวิศวกรรมคอมพิวเตอร์ มีความรู้พื้นฐานทางคอมพิวเตอร์ สิทธิ์ในการเข้าถึงระบบ คือ สามารถเช็คสถานะของอุปกรณ์และจำนวนอุปกรณ์ที่มีอยู่ได้และสามารถอนุมัติหรือไม่อนุมัติการยืม</w:t>
      </w:r>
      <w:r w:rsidR="00A36639">
        <w:rPr>
          <w:rFonts w:hint="cs"/>
          <w:cs/>
        </w:rPr>
        <w:t>-</w:t>
      </w:r>
      <w:r>
        <w:rPr>
          <w:rFonts w:hint="cs"/>
          <w:cs/>
        </w:rPr>
        <w:t>คืนอุปกรณ์ของนิสิตได้</w:t>
      </w:r>
    </w:p>
    <w:p w14:paraId="0288EFAE" w14:textId="44956E29" w:rsidR="008C3544" w:rsidRPr="00E92420" w:rsidRDefault="008C3544" w:rsidP="00D95A4B">
      <w:pPr>
        <w:pStyle w:val="a"/>
        <w:numPr>
          <w:ilvl w:val="0"/>
          <w:numId w:val="34"/>
        </w:numPr>
        <w:rPr>
          <w:cs/>
        </w:rPr>
      </w:pPr>
      <w:r>
        <w:rPr>
          <w:rFonts w:hint="cs"/>
          <w:cs/>
        </w:rPr>
        <w:t>ผู้ดูแลระบบ เป็นเจ้าหน้าที่ประจำภาควิชาวิศวกรรมคอมพิวเตอร์</w:t>
      </w:r>
      <w:r w:rsidR="00A36639">
        <w:rPr>
          <w:rFonts w:hint="cs"/>
          <w:cs/>
        </w:rPr>
        <w:t xml:space="preserve"> มีความรู้พื้นฐานทางคอมพิวเตอร์ สิทธิ์ในการเข้าถึงระบบ คือ มีความสามารถในการจัดสิทธิ์ผู้ใช้ จัดการหมวดหมู่ของแต่ละอุปกรณ์ สามารถเช็คสถานะของอุปกรณ์และจำนวนอุปกรณ์ที่มีอยู่ได้และในบางกรณีสามารถอนุมัติหรือไม่อนุมัติการยืม-คืนอุปกรณ์ได้</w:t>
      </w:r>
    </w:p>
    <w:p w14:paraId="626EFA77" w14:textId="77777777" w:rsidR="00C80FD0" w:rsidRDefault="00C80FD0" w:rsidP="00D95A4B">
      <w:pPr>
        <w:pStyle w:val="a"/>
        <w:numPr>
          <w:ilvl w:val="1"/>
          <w:numId w:val="17"/>
        </w:numPr>
      </w:pPr>
      <w:r w:rsidRPr="00984077">
        <w:rPr>
          <w:rFonts w:hint="cs"/>
          <w:cs/>
        </w:rPr>
        <w:t>คุณสมบัติของระบบ</w:t>
      </w:r>
    </w:p>
    <w:p w14:paraId="568B9141" w14:textId="39BE934D" w:rsidR="00C80FD0" w:rsidRDefault="0052484F" w:rsidP="00D95A4B">
      <w:pPr>
        <w:pStyle w:val="a"/>
        <w:numPr>
          <w:ilvl w:val="2"/>
          <w:numId w:val="17"/>
        </w:numPr>
      </w:pPr>
      <w:r>
        <w:rPr>
          <w:rFonts w:hint="cs"/>
          <w:cs/>
        </w:rPr>
        <w:t>นิสิต</w:t>
      </w:r>
      <w:r w:rsidR="00EC388E">
        <w:rPr>
          <w:rFonts w:hint="cs"/>
          <w:cs/>
        </w:rPr>
        <w:t>และบุคลากร</w:t>
      </w:r>
    </w:p>
    <w:p w14:paraId="22D2FD9A" w14:textId="60FF92A1" w:rsidR="0052484F" w:rsidRDefault="0052484F" w:rsidP="00D95A4B">
      <w:pPr>
        <w:pStyle w:val="a"/>
      </w:pPr>
      <w:r>
        <w:rPr>
          <w:rFonts w:hint="cs"/>
          <w:cs/>
        </w:rPr>
        <w:t>สามารถส่งเรื่องขออนุญาตการยืม-คืนอุปกรณ์ต่างๆ ผ่านระบบการจัดการการยืม-คืนอุปกรณ์ได้ตลอด 24 ชั่วโมง</w:t>
      </w:r>
    </w:p>
    <w:p w14:paraId="1851B051" w14:textId="674A93DA" w:rsidR="0052484F" w:rsidRDefault="00C061C3" w:rsidP="00D95A4B">
      <w:pPr>
        <w:pStyle w:val="a"/>
      </w:pPr>
      <w:r>
        <w:rPr>
          <w:rFonts w:hint="cs"/>
          <w:cs/>
        </w:rPr>
        <w:t>ต้องกรอกเอกสารขอยืม-คืนอุปกรณ์ ประกอบด้วย ชื่ออุปกรณ์ หมวดหมู่ของอุปกรณ์ วันและเวลาที่ยืม-คืน</w:t>
      </w:r>
    </w:p>
    <w:p w14:paraId="2D853A9B" w14:textId="0AF5E8FB" w:rsidR="00C061C3" w:rsidRDefault="00C061C3" w:rsidP="00D95A4B">
      <w:pPr>
        <w:pStyle w:val="a"/>
      </w:pPr>
      <w:r>
        <w:rPr>
          <w:rFonts w:hint="cs"/>
          <w:cs/>
        </w:rPr>
        <w:t>สามารถแสดงความคิดเห็นเพื่อขอซื้ออุปกรณ์เพิ่มจากภาควิชา</w:t>
      </w:r>
    </w:p>
    <w:p w14:paraId="1BF04E9B" w14:textId="381CD32D" w:rsidR="00C061C3" w:rsidRDefault="00407AF6" w:rsidP="00D95A4B">
      <w:pPr>
        <w:pStyle w:val="a"/>
        <w:numPr>
          <w:ilvl w:val="2"/>
          <w:numId w:val="17"/>
        </w:numPr>
      </w:pPr>
      <w:r>
        <w:rPr>
          <w:rFonts w:hint="cs"/>
          <w:cs/>
        </w:rPr>
        <w:t>บุ</w:t>
      </w:r>
      <w:r w:rsidR="00EC388E">
        <w:rPr>
          <w:rFonts w:hint="cs"/>
          <w:cs/>
        </w:rPr>
        <w:t>คคลภายนอก</w:t>
      </w:r>
    </w:p>
    <w:p w14:paraId="2763614E" w14:textId="005B3DAE" w:rsidR="00407AF6" w:rsidRDefault="00EC388E" w:rsidP="00D95A4B">
      <w:pPr>
        <w:pStyle w:val="a"/>
      </w:pPr>
      <w:r>
        <w:rPr>
          <w:rFonts w:hint="cs"/>
          <w:cs/>
        </w:rPr>
        <w:t>สำหรับบุคคลภายนอก</w:t>
      </w:r>
      <w:r>
        <w:t xml:space="preserve"> </w:t>
      </w:r>
      <w:r w:rsidR="00407AF6">
        <w:rPr>
          <w:rFonts w:hint="cs"/>
          <w:cs/>
        </w:rPr>
        <w:t>ต้องสมัครสมาชิกในระบบเพื่อที่จะเป็นสมาชิกและ</w:t>
      </w:r>
      <w:r>
        <w:rPr>
          <w:rFonts w:hint="cs"/>
          <w:cs/>
        </w:rPr>
        <w:t>ขออนุญาตการยืม-คืนอุปกรณ์ได้</w:t>
      </w:r>
    </w:p>
    <w:p w14:paraId="4E207F20" w14:textId="71B8EAF3" w:rsidR="00407AF6" w:rsidRDefault="00407AF6" w:rsidP="00D95A4B">
      <w:pPr>
        <w:pStyle w:val="a"/>
      </w:pPr>
      <w:r>
        <w:rPr>
          <w:rFonts w:hint="cs"/>
          <w:cs/>
        </w:rPr>
        <w:lastRenderedPageBreak/>
        <w:t>สามารถส่งเรื่องขออนุญาตการยืม-คืนอุปกรณ์ต่างๆ ผ่านระบบการจัดการการยืม-คืนอุปกรณ์ได้ตลอด 24 ชั่วโมง</w:t>
      </w:r>
    </w:p>
    <w:p w14:paraId="765FBD3C" w14:textId="4A6A12E7" w:rsidR="00407AF6" w:rsidRDefault="00407AF6" w:rsidP="00D95A4B">
      <w:pPr>
        <w:pStyle w:val="a"/>
      </w:pPr>
      <w:r>
        <w:rPr>
          <w:rFonts w:hint="cs"/>
          <w:cs/>
        </w:rPr>
        <w:t>ต้องกรอกเอกสารขอยืม-คืนอุปกรณ์ ประกอบด้วย ชื่ออุปกรณ์ หมวดหมู่ของอุปกรณ์ วันและเวลาที่ยืม-คืน</w:t>
      </w:r>
    </w:p>
    <w:p w14:paraId="03842EFD" w14:textId="68D00049" w:rsidR="00407AF6" w:rsidRDefault="00407AF6" w:rsidP="00D95A4B">
      <w:pPr>
        <w:pStyle w:val="a"/>
        <w:numPr>
          <w:ilvl w:val="2"/>
          <w:numId w:val="17"/>
        </w:numPr>
      </w:pPr>
      <w:r>
        <w:rPr>
          <w:rFonts w:hint="cs"/>
          <w:cs/>
        </w:rPr>
        <w:t>ผู้ดูแลระบบ</w:t>
      </w:r>
    </w:p>
    <w:p w14:paraId="097064BD" w14:textId="5DA6BF6B" w:rsidR="00C061C3" w:rsidRDefault="00C061C3" w:rsidP="00D95A4B">
      <w:pPr>
        <w:pStyle w:val="a"/>
      </w:pPr>
      <w:r>
        <w:rPr>
          <w:rFonts w:hint="cs"/>
          <w:cs/>
        </w:rPr>
        <w:t>สามารถกำหนดสิทธิ์ผู้รับเรื่อง และอนุมัติการยืมอุปกรณ์ได้</w:t>
      </w:r>
    </w:p>
    <w:p w14:paraId="4669E541" w14:textId="2A37CBBD" w:rsidR="00C061C3" w:rsidRDefault="00C061C3" w:rsidP="00D95A4B">
      <w:pPr>
        <w:pStyle w:val="a"/>
      </w:pPr>
      <w:r>
        <w:rPr>
          <w:rFonts w:hint="cs"/>
          <w:cs/>
        </w:rPr>
        <w:t>สามารถจัดหมวดหมู่</w:t>
      </w:r>
      <w:r w:rsidR="00C40390">
        <w:rPr>
          <w:rFonts w:hint="cs"/>
          <w:cs/>
        </w:rPr>
        <w:t>ของอุปกรณ์ได้ เช่น จอคอมพิวเตอร์ จัดอยู่ในหมวดหมู่ของอุปกรณ์</w:t>
      </w:r>
      <w:r w:rsidR="00457C1B">
        <w:rPr>
          <w:rFonts w:hint="cs"/>
          <w:cs/>
        </w:rPr>
        <w:t>คอมพิวเตอร์</w:t>
      </w:r>
      <w:r w:rsidR="00C40390">
        <w:rPr>
          <w:rFonts w:hint="cs"/>
          <w:cs/>
        </w:rPr>
        <w:t xml:space="preserve"> แผงวงจร จัดอยู่ในหมวดหมู่ของอุปกรณ์</w:t>
      </w:r>
      <w:r w:rsidR="00457C1B">
        <w:rPr>
          <w:rFonts w:hint="cs"/>
          <w:cs/>
        </w:rPr>
        <w:t>อิเล็กทรอนิกส์</w:t>
      </w:r>
      <w:r w:rsidR="00C40390">
        <w:t xml:space="preserve"> </w:t>
      </w:r>
      <w:r w:rsidR="00C40390">
        <w:rPr>
          <w:rFonts w:hint="cs"/>
          <w:cs/>
        </w:rPr>
        <w:t>เป็นต้น</w:t>
      </w:r>
    </w:p>
    <w:p w14:paraId="1B69AC5D" w14:textId="5FD01D05" w:rsidR="00C40390" w:rsidRDefault="00C40390" w:rsidP="00D95A4B">
      <w:pPr>
        <w:pStyle w:val="a"/>
      </w:pPr>
      <w:r>
        <w:rPr>
          <w:rFonts w:hint="cs"/>
          <w:cs/>
        </w:rPr>
        <w:t>สามารถอนุมัติและยกเลิกการ-ยืมคืนอุปกรณ์ของนิสิตและบุคลากรได้</w:t>
      </w:r>
    </w:p>
    <w:p w14:paraId="09BF07CE" w14:textId="4EB285CA" w:rsidR="00C40390" w:rsidRDefault="00C40390" w:rsidP="00D95A4B">
      <w:pPr>
        <w:pStyle w:val="a"/>
      </w:pPr>
      <w:r>
        <w:rPr>
          <w:rFonts w:hint="cs"/>
          <w:cs/>
        </w:rPr>
        <w:t>สามารถเช็คจำนวนอุปกรณ์และสถานะของอุปกรณ์ได้</w:t>
      </w:r>
    </w:p>
    <w:p w14:paraId="4C62A4C3" w14:textId="0B8FA2B2" w:rsidR="00C40390" w:rsidRDefault="00C40390" w:rsidP="00D95A4B">
      <w:pPr>
        <w:pStyle w:val="a"/>
      </w:pPr>
      <w:r>
        <w:rPr>
          <w:rFonts w:hint="cs"/>
          <w:cs/>
        </w:rPr>
        <w:t>สามารถเพิ่มอุปกรณ์ที่เพิ่งซื้อมาใหม่เข้าระบบได้</w:t>
      </w:r>
    </w:p>
    <w:p w14:paraId="5D59476E" w14:textId="3E49B9A0" w:rsidR="00407AF6" w:rsidRDefault="00407AF6" w:rsidP="00D95A4B">
      <w:pPr>
        <w:pStyle w:val="a"/>
        <w:rPr>
          <w:cs/>
        </w:rPr>
      </w:pPr>
      <w:r>
        <w:rPr>
          <w:rFonts w:hint="cs"/>
          <w:cs/>
        </w:rPr>
        <w:t>เก็บสถิติการยืมอุปกรณ์ เพื่อทำรายงานประจำปีและเสนอการซื้ออุปกรณ์ในปีต่อๆไป</w:t>
      </w:r>
    </w:p>
    <w:p w14:paraId="2DE28F65" w14:textId="7E98B6B6" w:rsidR="00C061C3" w:rsidRDefault="00C061C3" w:rsidP="00D95A4B">
      <w:pPr>
        <w:pStyle w:val="a"/>
        <w:numPr>
          <w:ilvl w:val="2"/>
          <w:numId w:val="17"/>
        </w:numPr>
      </w:pPr>
      <w:r>
        <w:rPr>
          <w:rFonts w:hint="cs"/>
          <w:cs/>
        </w:rPr>
        <w:t>ผู้มีสิทธิ์อนุมัติ</w:t>
      </w:r>
    </w:p>
    <w:p w14:paraId="748599A5" w14:textId="33ACE3EC" w:rsidR="00C40390" w:rsidRDefault="00C40390" w:rsidP="00D95A4B">
      <w:pPr>
        <w:pStyle w:val="a"/>
      </w:pPr>
      <w:r>
        <w:rPr>
          <w:rFonts w:hint="cs"/>
          <w:cs/>
        </w:rPr>
        <w:t>สามารถอนุมัติและยกเลิกการ-ยืมคืนอุปกรณ์ของนิสิตและบุคลากรได้</w:t>
      </w:r>
    </w:p>
    <w:p w14:paraId="4D70D6DB" w14:textId="18D7F33B" w:rsidR="00C40390" w:rsidRDefault="00C40390" w:rsidP="00D95A4B">
      <w:pPr>
        <w:pStyle w:val="a"/>
        <w:rPr>
          <w:cs/>
        </w:rPr>
      </w:pPr>
      <w:r>
        <w:rPr>
          <w:rFonts w:hint="cs"/>
          <w:cs/>
        </w:rPr>
        <w:t>สามารถเช็คจำนวนอุปกรณ์และสถานะของอุปกรณ์ได้</w:t>
      </w:r>
    </w:p>
    <w:p w14:paraId="40703946" w14:textId="398FE069" w:rsidR="00C80FD0" w:rsidRDefault="00C80FD0" w:rsidP="00D95A4B">
      <w:pPr>
        <w:pStyle w:val="a"/>
        <w:numPr>
          <w:ilvl w:val="1"/>
          <w:numId w:val="17"/>
        </w:numPr>
      </w:pPr>
      <w:r>
        <w:rPr>
          <w:rFonts w:hint="cs"/>
          <w:cs/>
        </w:rPr>
        <w:t>สมมติฐานและข้อจำกัดในการพัฒนา</w:t>
      </w:r>
    </w:p>
    <w:p w14:paraId="1AA24035" w14:textId="23A7A995" w:rsidR="009674EC" w:rsidRDefault="005D2426" w:rsidP="00D95A4B">
      <w:pPr>
        <w:pStyle w:val="a"/>
        <w:rPr>
          <w:color w:val="FF0000"/>
        </w:rPr>
      </w:pPr>
      <w:r>
        <w:rPr>
          <w:rFonts w:hint="cs"/>
          <w:cs/>
        </w:rPr>
        <w:t>ระบบนี้สามารถใช้งานในการยืม-คืนอุปกรณ์เฉพาะภายในภาควิชาวิศวกรรมคอมพิวเตอร์ คณะวิศวกรรมศาสตร์ กำแพงแสนเท่านั้น โดย</w:t>
      </w:r>
      <w:r w:rsidR="00A66ABF">
        <w:rPr>
          <w:rFonts w:hint="cs"/>
          <w:cs/>
        </w:rPr>
        <w:t xml:space="preserve">การพัฒนาระบบยืม-คืนอุปกรณ์สำหรับภาควิชาวิศวกรรมคอมพิวเตอร์ เป็นการพัฒนาระบบผ่าน </w:t>
      </w:r>
      <w:r w:rsidR="00A66ABF">
        <w:t xml:space="preserve">Web Application </w:t>
      </w:r>
      <w:r w:rsidR="00A66ABF">
        <w:rPr>
          <w:rFonts w:hint="cs"/>
          <w:cs/>
        </w:rPr>
        <w:t xml:space="preserve">โดยใช้ภาษา </w:t>
      </w:r>
      <w:r w:rsidR="00A66ABF" w:rsidRPr="00A66ABF">
        <w:rPr>
          <w:rFonts w:hint="cs"/>
          <w:color w:val="FF0000"/>
          <w:cs/>
        </w:rPr>
        <w:t>**ให้เบลเติมภาษาที่ใช้เขียน**</w:t>
      </w:r>
      <w:r w:rsidR="00A66ABF">
        <w:rPr>
          <w:rFonts w:hint="cs"/>
          <w:cs/>
        </w:rPr>
        <w:t xml:space="preserve"> </w:t>
      </w:r>
      <w:r w:rsidR="00A66ABF" w:rsidRPr="00A66ABF">
        <w:rPr>
          <w:rFonts w:hint="cs"/>
          <w:color w:val="000000" w:themeColor="text1"/>
          <w:cs/>
        </w:rPr>
        <w:t xml:space="preserve">และ  </w:t>
      </w:r>
      <w:r w:rsidR="00A66ABF" w:rsidRPr="00A66ABF">
        <w:rPr>
          <w:color w:val="000000" w:themeColor="text1"/>
        </w:rPr>
        <w:t>MySQ</w:t>
      </w:r>
      <w:r w:rsidR="00A66ABF">
        <w:rPr>
          <w:color w:val="000000" w:themeColor="text1"/>
        </w:rPr>
        <w:t>L</w:t>
      </w:r>
      <w:r w:rsidR="00A66ABF">
        <w:rPr>
          <w:rFonts w:hint="cs"/>
          <w:color w:val="000000" w:themeColor="text1"/>
          <w:cs/>
        </w:rPr>
        <w:t xml:space="preserve"> เป็น </w:t>
      </w:r>
      <w:r w:rsidR="00A66ABF">
        <w:rPr>
          <w:color w:val="000000" w:themeColor="text1"/>
        </w:rPr>
        <w:t xml:space="preserve">Database </w:t>
      </w:r>
      <w:r w:rsidR="00A66ABF">
        <w:rPr>
          <w:rFonts w:hint="cs"/>
          <w:color w:val="000000" w:themeColor="text1"/>
          <w:cs/>
        </w:rPr>
        <w:t xml:space="preserve">สำหรับเก็บข้อมูลโดยใช้โปรแกรม </w:t>
      </w:r>
      <w:r w:rsidR="00A66ABF">
        <w:rPr>
          <w:color w:val="000000" w:themeColor="text1"/>
        </w:rPr>
        <w:t xml:space="preserve">AppServ </w:t>
      </w:r>
      <w:r w:rsidR="00A66ABF">
        <w:rPr>
          <w:rFonts w:hint="cs"/>
          <w:color w:val="000000" w:themeColor="text1"/>
          <w:cs/>
        </w:rPr>
        <w:t xml:space="preserve">สำหรับสร้าง </w:t>
      </w:r>
      <w:r w:rsidR="00A66ABF">
        <w:rPr>
          <w:color w:val="000000" w:themeColor="text1"/>
        </w:rPr>
        <w:t xml:space="preserve">Server </w:t>
      </w:r>
      <w:r w:rsidRPr="005D2426">
        <w:rPr>
          <w:rFonts w:hint="cs"/>
          <w:color w:val="000000" w:themeColor="text1"/>
          <w:cs/>
        </w:rPr>
        <w:t>โด</w:t>
      </w:r>
      <w:r>
        <w:rPr>
          <w:rFonts w:hint="cs"/>
          <w:color w:val="000000" w:themeColor="text1"/>
          <w:cs/>
        </w:rPr>
        <w:t xml:space="preserve">ยสามารถใช้งานระบบผ่านทาง </w:t>
      </w:r>
      <w:r>
        <w:rPr>
          <w:color w:val="000000" w:themeColor="text1"/>
        </w:rPr>
        <w:t xml:space="preserve">Web browser </w:t>
      </w:r>
      <w:r>
        <w:rPr>
          <w:rFonts w:hint="cs"/>
          <w:color w:val="000000" w:themeColor="text1"/>
          <w:cs/>
        </w:rPr>
        <w:t>ได้</w:t>
      </w:r>
    </w:p>
    <w:p w14:paraId="7221900B" w14:textId="27325AD6" w:rsidR="009674EC" w:rsidRDefault="009674EC" w:rsidP="00D95A4B">
      <w:pPr>
        <w:pStyle w:val="a"/>
        <w:numPr>
          <w:ilvl w:val="0"/>
          <w:numId w:val="0"/>
        </w:numPr>
        <w:ind w:left="1800"/>
      </w:pPr>
    </w:p>
    <w:p w14:paraId="51D38E72" w14:textId="3C0C88ED" w:rsidR="00D95A4B" w:rsidRDefault="00D95A4B" w:rsidP="00D95A4B">
      <w:pPr>
        <w:pStyle w:val="a"/>
        <w:numPr>
          <w:ilvl w:val="0"/>
          <w:numId w:val="0"/>
        </w:numPr>
        <w:ind w:left="1800"/>
      </w:pPr>
    </w:p>
    <w:p w14:paraId="47EDB9F3" w14:textId="06036E8E" w:rsidR="00D95A4B" w:rsidRDefault="00D95A4B" w:rsidP="00D95A4B">
      <w:pPr>
        <w:pStyle w:val="a"/>
        <w:numPr>
          <w:ilvl w:val="0"/>
          <w:numId w:val="0"/>
        </w:numPr>
        <w:ind w:left="1800"/>
      </w:pPr>
    </w:p>
    <w:p w14:paraId="4CB4F7CE" w14:textId="559378D8" w:rsidR="00D95A4B" w:rsidRDefault="00D95A4B" w:rsidP="00D95A4B">
      <w:pPr>
        <w:pStyle w:val="a"/>
        <w:numPr>
          <w:ilvl w:val="0"/>
          <w:numId w:val="0"/>
        </w:numPr>
        <w:ind w:left="1800"/>
      </w:pPr>
    </w:p>
    <w:p w14:paraId="158FDC99" w14:textId="4B0EA329" w:rsidR="00D95A4B" w:rsidRDefault="00D95A4B" w:rsidP="00D95A4B">
      <w:pPr>
        <w:pStyle w:val="a"/>
        <w:numPr>
          <w:ilvl w:val="0"/>
          <w:numId w:val="0"/>
        </w:numPr>
        <w:ind w:left="1800"/>
      </w:pPr>
    </w:p>
    <w:p w14:paraId="0B9643F9" w14:textId="1EBA6666" w:rsidR="00D95A4B" w:rsidRDefault="00D95A4B" w:rsidP="00D95A4B">
      <w:pPr>
        <w:pStyle w:val="a"/>
        <w:numPr>
          <w:ilvl w:val="0"/>
          <w:numId w:val="0"/>
        </w:numPr>
        <w:ind w:left="1800"/>
      </w:pPr>
    </w:p>
    <w:p w14:paraId="6FF720B5" w14:textId="76AEAECB" w:rsidR="00D95A4B" w:rsidRDefault="00D95A4B" w:rsidP="00D95A4B">
      <w:pPr>
        <w:pStyle w:val="a"/>
        <w:numPr>
          <w:ilvl w:val="0"/>
          <w:numId w:val="0"/>
        </w:numPr>
        <w:ind w:left="1800"/>
      </w:pPr>
    </w:p>
    <w:p w14:paraId="2674A971" w14:textId="77777777" w:rsidR="00D95A4B" w:rsidRPr="009674EC" w:rsidRDefault="00D95A4B" w:rsidP="00D95A4B">
      <w:pPr>
        <w:pStyle w:val="a"/>
        <w:numPr>
          <w:ilvl w:val="0"/>
          <w:numId w:val="0"/>
        </w:numPr>
        <w:ind w:left="1800"/>
        <w:rPr>
          <w:rFonts w:hint="cs"/>
        </w:rPr>
      </w:pPr>
    </w:p>
    <w:p w14:paraId="50CCFF1A" w14:textId="62CC75B3" w:rsidR="009674EC" w:rsidRPr="009674EC" w:rsidRDefault="009674EC" w:rsidP="00D95A4B">
      <w:pPr>
        <w:pStyle w:val="a"/>
        <w:numPr>
          <w:ilvl w:val="0"/>
          <w:numId w:val="17"/>
        </w:numPr>
      </w:pPr>
      <w:r w:rsidRPr="009674EC">
        <w:rPr>
          <w:rFonts w:hint="cs"/>
          <w:cs/>
        </w:rPr>
        <w:lastRenderedPageBreak/>
        <w:t>ความต้องการของระบบ</w:t>
      </w:r>
    </w:p>
    <w:p w14:paraId="1809136C" w14:textId="6D0438F9" w:rsidR="00B54D41" w:rsidRPr="00157EF2" w:rsidRDefault="009674EC" w:rsidP="00B54D41">
      <w:pPr>
        <w:ind w:left="360"/>
        <w:rPr>
          <w:rFonts w:hint="cs"/>
          <w:cs/>
        </w:rPr>
      </w:pPr>
      <w:r>
        <w:rPr>
          <w:rFonts w:hint="cs"/>
          <w:cs/>
        </w:rPr>
        <w:t>แบ่งตามประเภทผู้ใช้งานซึ่งได้แก่</w:t>
      </w:r>
      <w:r w:rsidR="00D95A4B">
        <w:rPr>
          <w:rFonts w:hint="cs"/>
          <w:cs/>
        </w:rPr>
        <w:t xml:space="preserve"> นิสิตและบุคลากร บุคคลภายนอก ผู้ดูแลระบบ ผู้มีสิทธิ์อนุมัติ</w:t>
      </w:r>
    </w:p>
    <w:p w14:paraId="46814D0F" w14:textId="10A09345" w:rsidR="00F657BD" w:rsidRDefault="009674EC" w:rsidP="00F657BD">
      <w:pPr>
        <w:pStyle w:val="a"/>
        <w:numPr>
          <w:ilvl w:val="1"/>
          <w:numId w:val="17"/>
        </w:numPr>
      </w:pPr>
      <w:r>
        <w:rPr>
          <w:rFonts w:hint="cs"/>
          <w:cs/>
        </w:rPr>
        <w:t xml:space="preserve">ความต้องการแบบ </w:t>
      </w:r>
      <w:r>
        <w:t>functional</w:t>
      </w:r>
    </w:p>
    <w:p w14:paraId="692AA4E8" w14:textId="63C26E50" w:rsidR="00F657BD" w:rsidRDefault="00F657BD" w:rsidP="00F657BD">
      <w:pPr>
        <w:pStyle w:val="a"/>
        <w:numPr>
          <w:ilvl w:val="2"/>
          <w:numId w:val="42"/>
        </w:numPr>
      </w:pPr>
      <w:r>
        <w:rPr>
          <w:rFonts w:hint="cs"/>
          <w:cs/>
        </w:rPr>
        <w:t>สำหรับผู้ใช้ทุกประเภท</w:t>
      </w:r>
    </w:p>
    <w:p w14:paraId="1F7C4D87" w14:textId="033085BD" w:rsidR="00F657BD" w:rsidRDefault="00F657BD" w:rsidP="00F657BD">
      <w:pPr>
        <w:pStyle w:val="a"/>
        <w:numPr>
          <w:ilvl w:val="3"/>
          <w:numId w:val="42"/>
        </w:numPr>
      </w:pPr>
      <w:r>
        <w:t>Function Requirement #</w:t>
      </w:r>
      <w:r w:rsidR="009539C9">
        <w:t>1</w:t>
      </w:r>
      <w:r>
        <w:rPr>
          <w:rFonts w:hint="cs"/>
          <w:cs/>
        </w:rPr>
        <w:t xml:space="preserve"> แสดงรายละเอียดของอุปกรณ์</w:t>
      </w:r>
    </w:p>
    <w:p w14:paraId="7EB703B0" w14:textId="021BA61C" w:rsidR="00F657BD" w:rsidRDefault="00F657BD" w:rsidP="00F657BD">
      <w:pPr>
        <w:ind w:left="1440" w:firstLine="720"/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>
        <w:rPr>
          <w:rFonts w:hint="cs"/>
          <w:cs/>
        </w:rPr>
        <w:t xml:space="preserve">ผู้ใช้สามารถดูรายละเอียดของอุปกรณ์ เช่น </w:t>
      </w:r>
      <w:r w:rsidR="003745DD">
        <w:rPr>
          <w:rFonts w:hint="cs"/>
          <w:cs/>
        </w:rPr>
        <w:t xml:space="preserve">หมวดหมู่ </w:t>
      </w:r>
      <w:r>
        <w:rPr>
          <w:rFonts w:hint="cs"/>
          <w:cs/>
        </w:rPr>
        <w:t xml:space="preserve">ชื่ออุปกรณ์ สถานะ </w:t>
      </w:r>
      <w:r w:rsidR="003745DD">
        <w:rPr>
          <w:rFonts w:hint="cs"/>
          <w:cs/>
        </w:rPr>
        <w:t xml:space="preserve">รายละเอียดต่าง ๆ </w:t>
      </w:r>
      <w:r>
        <w:rPr>
          <w:rFonts w:hint="cs"/>
          <w:cs/>
        </w:rPr>
        <w:t>ที่มีการบันทึกไว</w:t>
      </w:r>
      <w:r>
        <w:rPr>
          <w:rFonts w:hint="cs"/>
          <w:cs/>
        </w:rPr>
        <w:t>้ใน</w:t>
      </w:r>
      <w:r>
        <w:rPr>
          <w:rFonts w:hint="cs"/>
          <w:cs/>
        </w:rPr>
        <w:t>ระบบได้</w:t>
      </w:r>
    </w:p>
    <w:p w14:paraId="4E157A5C" w14:textId="77777777" w:rsidR="00F657BD" w:rsidRDefault="00F657BD" w:rsidP="00F657BD">
      <w:pPr>
        <w:ind w:left="1440" w:firstLine="648"/>
      </w:pPr>
      <w:r>
        <w:t xml:space="preserve">2) input: </w:t>
      </w:r>
      <w:r>
        <w:rPr>
          <w:rFonts w:hint="cs"/>
          <w:cs/>
        </w:rPr>
        <w:t>-</w:t>
      </w:r>
    </w:p>
    <w:p w14:paraId="29040C57" w14:textId="77777777" w:rsidR="00F657BD" w:rsidRDefault="00F657BD" w:rsidP="00F657BD">
      <w:pPr>
        <w:ind w:left="1440" w:firstLine="648"/>
        <w:rPr>
          <w:cs/>
        </w:rPr>
      </w:pPr>
      <w:r>
        <w:rPr>
          <w:rFonts w:hint="cs"/>
          <w:cs/>
        </w:rPr>
        <w:t>3</w:t>
      </w:r>
      <w:r>
        <w:t>)</w:t>
      </w:r>
      <w:r>
        <w:rPr>
          <w:rFonts w:hint="cs"/>
          <w:cs/>
        </w:rPr>
        <w:t xml:space="preserve"> </w:t>
      </w:r>
      <w:r>
        <w:t xml:space="preserve">process: </w:t>
      </w:r>
      <w:r>
        <w:rPr>
          <w:rFonts w:hint="cs"/>
          <w:cs/>
        </w:rPr>
        <w:t>ระบบจะดึงข้อมูลจากฐานข้อมูลเพื่อแสดงรายละเอียดของอุปกรณ์ทางหน้าจอ</w:t>
      </w:r>
    </w:p>
    <w:p w14:paraId="1B5A352F" w14:textId="77777777" w:rsidR="00F657BD" w:rsidRDefault="00F657BD" w:rsidP="00F657BD">
      <w:pPr>
        <w:ind w:left="1440" w:firstLine="648"/>
      </w:pPr>
      <w:r>
        <w:rPr>
          <w:rFonts w:hint="cs"/>
          <w:cs/>
        </w:rPr>
        <w:t>4</w:t>
      </w:r>
      <w:r>
        <w:t xml:space="preserve">) output: </w:t>
      </w:r>
      <w:r>
        <w:rPr>
          <w:rFonts w:hint="cs"/>
          <w:cs/>
        </w:rPr>
        <w:t>แสดงรายละเอียดของอุปกรณ์</w:t>
      </w:r>
    </w:p>
    <w:p w14:paraId="55EE9601" w14:textId="62A330C9" w:rsidR="009539C9" w:rsidRDefault="00F657BD" w:rsidP="009539C9">
      <w:pPr>
        <w:ind w:left="1440" w:firstLine="648"/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>error handling: -</w:t>
      </w:r>
    </w:p>
    <w:p w14:paraId="5C1F3B6F" w14:textId="0D514209" w:rsidR="009539C9" w:rsidRDefault="009539C9" w:rsidP="009539C9">
      <w:pPr>
        <w:ind w:left="792" w:firstLine="648"/>
        <w:rPr>
          <w:cs/>
        </w:rPr>
      </w:pPr>
      <w:r>
        <w:t>3.1.1.</w:t>
      </w:r>
      <w:r>
        <w:t>2</w:t>
      </w:r>
      <w:r>
        <w:t xml:space="preserve"> Function Requirement #</w:t>
      </w:r>
      <w:r>
        <w:t>2</w:t>
      </w:r>
      <w:r>
        <w:t xml:space="preserve"> </w:t>
      </w:r>
      <w:r>
        <w:rPr>
          <w:rFonts w:hint="cs"/>
          <w:cs/>
        </w:rPr>
        <w:t>แสดงประวัติการยืม</w:t>
      </w:r>
      <w:r>
        <w:t>-</w:t>
      </w:r>
      <w:r>
        <w:rPr>
          <w:rFonts w:hint="cs"/>
          <w:cs/>
        </w:rPr>
        <w:t>คืนอุปกรณ์</w:t>
      </w:r>
    </w:p>
    <w:p w14:paraId="35380A56" w14:textId="77777777" w:rsidR="009539C9" w:rsidRDefault="009539C9" w:rsidP="009539C9">
      <w:pPr>
        <w:ind w:left="1512" w:firstLine="648"/>
        <w:rPr>
          <w:cs/>
        </w:rPr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>
        <w:rPr>
          <w:rFonts w:hint="cs"/>
          <w:cs/>
        </w:rPr>
        <w:t>ผู้ใช้</w:t>
      </w:r>
      <w:r>
        <w:t xml:space="preserve"> ( ) </w:t>
      </w:r>
      <w:r>
        <w:rPr>
          <w:rFonts w:hint="cs"/>
          <w:cs/>
        </w:rPr>
        <w:t>ที่มีสิทธิ</w:t>
      </w:r>
      <w:r>
        <w:rPr>
          <w:cs/>
        </w:rPr>
        <w:t>์</w:t>
      </w:r>
      <w:r>
        <w:rPr>
          <w:rFonts w:hint="cs"/>
          <w:cs/>
        </w:rPr>
        <w:t>เข้าถึงระบบสามารถทำการดูประวัติการยืม</w:t>
      </w:r>
      <w:r>
        <w:t>-</w:t>
      </w:r>
      <w:r>
        <w:rPr>
          <w:rFonts w:hint="cs"/>
          <w:cs/>
        </w:rPr>
        <w:t>คืนอุปกรณ์ได้</w:t>
      </w:r>
    </w:p>
    <w:p w14:paraId="41F14621" w14:textId="77777777" w:rsidR="009539C9" w:rsidRDefault="009539C9" w:rsidP="009539C9">
      <w:pPr>
        <w:ind w:left="1512" w:firstLine="648"/>
        <w:rPr>
          <w:cs/>
        </w:rPr>
      </w:pPr>
      <w:r>
        <w:t xml:space="preserve">2) input: </w:t>
      </w:r>
      <w:r>
        <w:rPr>
          <w:rFonts w:hint="cs"/>
          <w:cs/>
        </w:rPr>
        <w:t>-</w:t>
      </w:r>
    </w:p>
    <w:p w14:paraId="601C455D" w14:textId="77777777" w:rsidR="009539C9" w:rsidRDefault="009539C9" w:rsidP="009539C9">
      <w:pPr>
        <w:ind w:left="1440" w:firstLine="648"/>
        <w:rPr>
          <w:cs/>
        </w:rPr>
      </w:pPr>
      <w:r>
        <w:rPr>
          <w:rFonts w:hint="cs"/>
          <w:cs/>
        </w:rPr>
        <w:t>3</w:t>
      </w:r>
      <w:r>
        <w:t xml:space="preserve">) process: </w:t>
      </w:r>
      <w:r>
        <w:rPr>
          <w:rFonts w:hint="cs"/>
          <w:cs/>
        </w:rPr>
        <w:t>ระบบจะดึงข้อมูลจากฐานข้อมูลเพื่อแสดงประวัติการยืม</w:t>
      </w:r>
      <w:r>
        <w:t>-</w:t>
      </w:r>
      <w:r>
        <w:rPr>
          <w:rFonts w:hint="cs"/>
          <w:cs/>
        </w:rPr>
        <w:t>คืนอุปกรณ์ทางหน้าจอ</w:t>
      </w:r>
    </w:p>
    <w:p w14:paraId="379DF7C6" w14:textId="77777777" w:rsidR="009539C9" w:rsidRDefault="009539C9" w:rsidP="009539C9">
      <w:pPr>
        <w:ind w:left="1440" w:firstLine="648"/>
        <w:rPr>
          <w:cs/>
        </w:rPr>
      </w:pPr>
      <w:r>
        <w:rPr>
          <w:rFonts w:hint="cs"/>
          <w:cs/>
        </w:rPr>
        <w:t>4</w:t>
      </w:r>
      <w:r>
        <w:t xml:space="preserve">) output: </w:t>
      </w:r>
      <w:r>
        <w:rPr>
          <w:rFonts w:hint="cs"/>
          <w:cs/>
        </w:rPr>
        <w:t>แสดงประวัติการยืม</w:t>
      </w:r>
      <w:r>
        <w:t>-</w:t>
      </w:r>
      <w:r>
        <w:rPr>
          <w:rFonts w:hint="cs"/>
          <w:cs/>
        </w:rPr>
        <w:t>คืนอุปกรณ์ตามลำดับ</w:t>
      </w:r>
    </w:p>
    <w:p w14:paraId="42372B7D" w14:textId="77777777" w:rsidR="009539C9" w:rsidRDefault="009539C9" w:rsidP="009539C9">
      <w:pPr>
        <w:ind w:left="1440" w:firstLine="648"/>
        <w:rPr>
          <w:cs/>
        </w:rPr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>error handling: -</w:t>
      </w:r>
    </w:p>
    <w:p w14:paraId="5072B890" w14:textId="77777777" w:rsidR="009539C9" w:rsidRDefault="009539C9" w:rsidP="009539C9">
      <w:pPr>
        <w:ind w:left="1440" w:firstLine="648"/>
      </w:pPr>
    </w:p>
    <w:p w14:paraId="454A3308" w14:textId="77777777" w:rsidR="00925999" w:rsidRDefault="00925999" w:rsidP="00925999">
      <w:pPr>
        <w:ind w:left="1440" w:firstLine="648"/>
      </w:pPr>
    </w:p>
    <w:p w14:paraId="4F33EB0E" w14:textId="43AE1772" w:rsidR="00925999" w:rsidRDefault="00925999" w:rsidP="00925999">
      <w:pPr>
        <w:ind w:left="792" w:firstLine="720"/>
        <w:rPr>
          <w:rFonts w:hint="cs"/>
          <w:cs/>
        </w:rPr>
      </w:pPr>
      <w:r>
        <w:lastRenderedPageBreak/>
        <w:t>3.1.1.</w:t>
      </w:r>
      <w:r w:rsidR="009539C9">
        <w:t>3</w:t>
      </w:r>
      <w:r>
        <w:t xml:space="preserve"> Function Requirement #3</w:t>
      </w:r>
      <w:r>
        <w:rPr>
          <w:rFonts w:hint="cs"/>
          <w:cs/>
        </w:rPr>
        <w:t xml:space="preserve"> </w:t>
      </w:r>
      <w:r w:rsidR="009539C9">
        <w:rPr>
          <w:rFonts w:hint="cs"/>
          <w:cs/>
        </w:rPr>
        <w:t>การ</w:t>
      </w:r>
      <w:proofErr w:type="spellStart"/>
      <w:r w:rsidR="009539C9">
        <w:rPr>
          <w:rFonts w:hint="cs"/>
          <w:cs/>
        </w:rPr>
        <w:t>ล็</w:t>
      </w:r>
      <w:proofErr w:type="spellEnd"/>
      <w:r w:rsidR="009539C9">
        <w:rPr>
          <w:rFonts w:hint="cs"/>
          <w:cs/>
        </w:rPr>
        <w:t>อกเข้าสู่ระบบ</w:t>
      </w:r>
    </w:p>
    <w:p w14:paraId="15CD4544" w14:textId="77777777" w:rsidR="00925999" w:rsidRDefault="00925999" w:rsidP="00925999">
      <w:pPr>
        <w:ind w:left="1512" w:firstLine="648"/>
        <w:rPr>
          <w:rFonts w:hint="cs"/>
          <w:cs/>
        </w:rPr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>
        <w:rPr>
          <w:rFonts w:hint="cs"/>
          <w:cs/>
        </w:rPr>
        <w:t>ผู้ใช้จะต้องมีบัญชีผู้ใช้นนทรีในการเข้าสู่ระบบผ่านคอมพิวเตอร์</w:t>
      </w:r>
      <w:r>
        <w:t xml:space="preserve"> </w:t>
      </w:r>
      <w:r>
        <w:rPr>
          <w:rFonts w:hint="cs"/>
          <w:cs/>
        </w:rPr>
        <w:t>หรือบัญชีที่สมัครสมาชิกเข้ามา</w:t>
      </w:r>
    </w:p>
    <w:p w14:paraId="7EE6F89F" w14:textId="77777777" w:rsidR="00925999" w:rsidRDefault="00925999" w:rsidP="00925999">
      <w:pPr>
        <w:ind w:left="1512" w:firstLine="648"/>
        <w:rPr>
          <w:rFonts w:hint="cs"/>
          <w:cs/>
        </w:rPr>
      </w:pPr>
      <w:r>
        <w:t xml:space="preserve">2) input: </w:t>
      </w:r>
      <w:r>
        <w:rPr>
          <w:rFonts w:hint="cs"/>
          <w:cs/>
        </w:rPr>
        <w:t>ไอดีและรหัสผ่านของบัญชีผู้ใช้นนทรี หรือ ไอดีและรหัสผ่านที่สมัคร</w:t>
      </w:r>
    </w:p>
    <w:p w14:paraId="7DDCF16E" w14:textId="77777777" w:rsidR="00925999" w:rsidRDefault="00925999" w:rsidP="00925999">
      <w:pPr>
        <w:ind w:left="1440" w:firstLine="648"/>
        <w:rPr>
          <w:cs/>
        </w:rPr>
      </w:pPr>
      <w:r>
        <w:rPr>
          <w:rFonts w:hint="cs"/>
          <w:cs/>
        </w:rPr>
        <w:t>3</w:t>
      </w:r>
      <w:r>
        <w:t>)</w:t>
      </w:r>
      <w:r>
        <w:rPr>
          <w:rFonts w:hint="cs"/>
          <w:cs/>
        </w:rPr>
        <w:t xml:space="preserve"> </w:t>
      </w:r>
      <w:r>
        <w:t xml:space="preserve">process: </w:t>
      </w:r>
      <w:r>
        <w:rPr>
          <w:rFonts w:hint="cs"/>
          <w:cs/>
        </w:rPr>
        <w:t xml:space="preserve">เมื่อผู้ใช้ทำการ </w:t>
      </w:r>
      <w:r>
        <w:t xml:space="preserve">login </w:t>
      </w:r>
      <w:r>
        <w:rPr>
          <w:rFonts w:hint="cs"/>
          <w:cs/>
        </w:rPr>
        <w:t>เข้าระบบ ระบบจะทำการตรวจสอบข้อมูลไอดีและรหัสผ่านจากฐานข้อมูล</w:t>
      </w:r>
    </w:p>
    <w:p w14:paraId="20270AF7" w14:textId="77777777" w:rsidR="00925999" w:rsidRDefault="00925999" w:rsidP="00925999">
      <w:pPr>
        <w:ind w:left="1440" w:firstLine="648"/>
      </w:pPr>
      <w:r>
        <w:rPr>
          <w:rFonts w:hint="cs"/>
          <w:cs/>
        </w:rPr>
        <w:t>4</w:t>
      </w:r>
      <w:r>
        <w:t xml:space="preserve">) output: </w:t>
      </w:r>
      <w:r>
        <w:rPr>
          <w:rFonts w:hint="cs"/>
          <w:cs/>
        </w:rPr>
        <w:t>สามารถเข้าใช้งานระบบได้</w:t>
      </w:r>
    </w:p>
    <w:p w14:paraId="5BC27CA0" w14:textId="007CEAA5" w:rsidR="00925999" w:rsidRDefault="00925999" w:rsidP="006C5B87">
      <w:pPr>
        <w:ind w:left="1440" w:firstLine="648"/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 xml:space="preserve">error handling: </w:t>
      </w:r>
      <w:r>
        <w:rPr>
          <w:rFonts w:hint="cs"/>
          <w:cs/>
        </w:rPr>
        <w:t xml:space="preserve">หากผู้ใช้กรอกไอดีหรือรหัสผ่านผิดพลาดเกิน 3 ครั้ง จะทำการระงับบัญชีเป็นเวลา 3 นาที และแสดงข้อความ </w:t>
      </w:r>
      <w:r>
        <w:t>“</w:t>
      </w:r>
      <w:r>
        <w:rPr>
          <w:rFonts w:hint="cs"/>
          <w:cs/>
        </w:rPr>
        <w:t>กรุณาติดต่อเจ้าที่หน้า</w:t>
      </w:r>
      <w:r>
        <w:t>”</w:t>
      </w:r>
    </w:p>
    <w:p w14:paraId="53427DCD" w14:textId="2DE47D5C" w:rsidR="003745DD" w:rsidRDefault="003745DD" w:rsidP="006C5B87">
      <w:pPr>
        <w:ind w:left="1440" w:firstLine="648"/>
      </w:pPr>
    </w:p>
    <w:p w14:paraId="113A3422" w14:textId="79E03E9C" w:rsidR="003745DD" w:rsidRDefault="003745DD" w:rsidP="003745DD">
      <w:pPr>
        <w:ind w:left="720" w:firstLine="720"/>
        <w:rPr>
          <w:rFonts w:hint="cs"/>
          <w:cs/>
        </w:rPr>
      </w:pPr>
      <w:r>
        <w:t>3.1.1.4</w:t>
      </w:r>
      <w:r>
        <w:tab/>
      </w:r>
      <w:r>
        <w:t>Function Requirement #</w:t>
      </w:r>
      <w:r>
        <w:t>4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ค้นหาอุปกรณ์</w:t>
      </w:r>
      <w:r w:rsidR="00857797">
        <w:rPr>
          <w:rFonts w:hint="cs"/>
          <w:cs/>
        </w:rPr>
        <w:t>จากคำสำคัญ</w:t>
      </w:r>
    </w:p>
    <w:p w14:paraId="79550F0B" w14:textId="5F87B40C" w:rsidR="003745DD" w:rsidRDefault="003745DD" w:rsidP="003745DD">
      <w:pPr>
        <w:ind w:left="1512" w:firstLine="648"/>
        <w:rPr>
          <w:rFonts w:hint="cs"/>
          <w:cs/>
        </w:rPr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>
        <w:rPr>
          <w:rFonts w:hint="cs"/>
          <w:cs/>
        </w:rPr>
        <w:t>ผู้ใช้</w:t>
      </w:r>
      <w:r>
        <w:rPr>
          <w:rFonts w:hint="cs"/>
          <w:cs/>
        </w:rPr>
        <w:t>ที่มีสิทธิ์เข้าถึงระบบ</w:t>
      </w:r>
      <w:r w:rsidR="00742999">
        <w:rPr>
          <w:rFonts w:hint="cs"/>
          <w:cs/>
        </w:rPr>
        <w:t>สามารถค้นหาอุปกรณ์ได้จากคำสำคัญ</w:t>
      </w:r>
    </w:p>
    <w:p w14:paraId="4F2F0B69" w14:textId="1A3DF778" w:rsidR="003745DD" w:rsidRDefault="003745DD" w:rsidP="003745DD">
      <w:pPr>
        <w:ind w:left="1512" w:firstLine="648"/>
        <w:rPr>
          <w:rFonts w:hint="cs"/>
          <w:cs/>
        </w:rPr>
      </w:pPr>
      <w:r>
        <w:t xml:space="preserve">2) input: </w:t>
      </w:r>
      <w:r w:rsidR="005F3710">
        <w:rPr>
          <w:rFonts w:hint="cs"/>
          <w:cs/>
        </w:rPr>
        <w:t>คำสำคัญที่จะใช้ค้นหาอุปกรณ์</w:t>
      </w:r>
    </w:p>
    <w:p w14:paraId="5AD5A312" w14:textId="3BF147B8" w:rsidR="003745DD" w:rsidRDefault="003745DD" w:rsidP="005F3710">
      <w:pPr>
        <w:ind w:left="1440" w:firstLine="648"/>
        <w:rPr>
          <w:rFonts w:hint="cs"/>
          <w:cs/>
        </w:rPr>
      </w:pPr>
      <w:r>
        <w:rPr>
          <w:rFonts w:hint="cs"/>
          <w:cs/>
        </w:rPr>
        <w:t>3</w:t>
      </w:r>
      <w:r>
        <w:t>)</w:t>
      </w:r>
      <w:r>
        <w:rPr>
          <w:rFonts w:hint="cs"/>
          <w:cs/>
        </w:rPr>
        <w:t xml:space="preserve"> </w:t>
      </w:r>
      <w:r>
        <w:t>process:</w:t>
      </w:r>
      <w:r w:rsidR="005F3710">
        <w:t xml:space="preserve"> </w:t>
      </w:r>
      <w:r w:rsidR="005F3710">
        <w:rPr>
          <w:rFonts w:hint="cs"/>
          <w:cs/>
        </w:rPr>
        <w:t>ระบบทำการค้นหาอุปกรณ์ที่ตรงกับคำสำคัญแล้ว</w:t>
      </w:r>
      <w:r w:rsidR="005F3710">
        <w:rPr>
          <w:rFonts w:hint="cs"/>
          <w:cs/>
        </w:rPr>
        <w:t>ดึงข้อมูลจากฐานข้อมูลเพื่อ</w:t>
      </w:r>
      <w:r w:rsidR="005F3710">
        <w:rPr>
          <w:rFonts w:hint="cs"/>
          <w:cs/>
        </w:rPr>
        <w:t>มา</w:t>
      </w:r>
      <w:r w:rsidR="005F3710">
        <w:rPr>
          <w:rFonts w:hint="cs"/>
          <w:cs/>
        </w:rPr>
        <w:t>แสดงทางหน้าจอ</w:t>
      </w:r>
    </w:p>
    <w:p w14:paraId="50DDC0E8" w14:textId="0F46A25F" w:rsidR="003745DD" w:rsidRDefault="003745DD" w:rsidP="003745DD">
      <w:pPr>
        <w:ind w:left="1440" w:firstLine="648"/>
        <w:rPr>
          <w:rFonts w:hint="cs"/>
        </w:rPr>
      </w:pPr>
      <w:r>
        <w:rPr>
          <w:rFonts w:hint="cs"/>
          <w:cs/>
        </w:rPr>
        <w:t>4</w:t>
      </w:r>
      <w:r>
        <w:t xml:space="preserve">) output: </w:t>
      </w:r>
      <w:r w:rsidR="00742999">
        <w:rPr>
          <w:rFonts w:hint="cs"/>
          <w:cs/>
        </w:rPr>
        <w:t>รายชื่ออุปกรณ์ และรายละเอียดต่าง ๆ ของอุปกรณ์ที่ตรงกับคำสำคัญ</w:t>
      </w:r>
    </w:p>
    <w:p w14:paraId="663E562D" w14:textId="0AFCB886" w:rsidR="003745DD" w:rsidRDefault="003745DD" w:rsidP="003745DD">
      <w:pPr>
        <w:ind w:left="1440" w:firstLine="648"/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 xml:space="preserve">error handling: </w:t>
      </w:r>
      <w:r w:rsidR="005F3710">
        <w:rPr>
          <w:rFonts w:hint="cs"/>
          <w:cs/>
        </w:rPr>
        <w:t>หากไม่พบอุปกรณ์ที่ตรงกับคำสำคัญ แสดงข้อความ</w:t>
      </w:r>
      <w:r w:rsidR="005F3710">
        <w:t xml:space="preserve"> “</w:t>
      </w:r>
      <w:r w:rsidR="005F3710">
        <w:rPr>
          <w:rFonts w:hint="cs"/>
          <w:cs/>
        </w:rPr>
        <w:t>ไม่พบอุปกรณ์</w:t>
      </w:r>
      <w:r w:rsidR="005F3710">
        <w:t>”</w:t>
      </w:r>
    </w:p>
    <w:p w14:paraId="2EA867D8" w14:textId="0DA48E55" w:rsidR="00857797" w:rsidRDefault="00857797" w:rsidP="003745DD">
      <w:pPr>
        <w:ind w:left="1440" w:firstLine="648"/>
      </w:pPr>
    </w:p>
    <w:p w14:paraId="7CF50394" w14:textId="5E974784" w:rsidR="00857797" w:rsidRDefault="00857797" w:rsidP="003745DD">
      <w:pPr>
        <w:ind w:left="1440" w:firstLine="648"/>
      </w:pPr>
    </w:p>
    <w:p w14:paraId="6C9F6B71" w14:textId="23904562" w:rsidR="00857797" w:rsidRDefault="00857797" w:rsidP="003745DD">
      <w:pPr>
        <w:ind w:left="1440" w:firstLine="648"/>
      </w:pPr>
    </w:p>
    <w:p w14:paraId="70C27A5E" w14:textId="77777777" w:rsidR="00DC5E83" w:rsidRDefault="00DC5E83" w:rsidP="003745DD">
      <w:pPr>
        <w:ind w:left="1440" w:firstLine="648"/>
        <w:rPr>
          <w:rFonts w:hint="cs"/>
        </w:rPr>
      </w:pPr>
    </w:p>
    <w:p w14:paraId="37645115" w14:textId="6390083D" w:rsidR="00857797" w:rsidRDefault="00857797" w:rsidP="00857797">
      <w:pPr>
        <w:ind w:left="720" w:firstLine="720"/>
        <w:rPr>
          <w:rFonts w:hint="cs"/>
          <w:cs/>
        </w:rPr>
      </w:pPr>
      <w:r>
        <w:lastRenderedPageBreak/>
        <w:t>3.1.1.</w:t>
      </w:r>
      <w:r>
        <w:t>5</w:t>
      </w:r>
      <w:r>
        <w:tab/>
        <w:t>Function Requirement #</w:t>
      </w:r>
      <w:r>
        <w:t>5</w:t>
      </w:r>
      <w:r>
        <w:rPr>
          <w:rFonts w:hint="cs"/>
          <w:cs/>
        </w:rPr>
        <w:t xml:space="preserve"> ค้นหาอุปกรณ์</w:t>
      </w:r>
      <w:r>
        <w:rPr>
          <w:rFonts w:hint="cs"/>
          <w:cs/>
        </w:rPr>
        <w:t>จากหมวดหมู่</w:t>
      </w:r>
    </w:p>
    <w:p w14:paraId="62754024" w14:textId="43788FCA" w:rsidR="00BA2D17" w:rsidRDefault="00857797" w:rsidP="00BA2D17">
      <w:pPr>
        <w:ind w:left="1512" w:firstLine="648"/>
        <w:rPr>
          <w:rFonts w:hint="cs"/>
          <w:cs/>
        </w:rPr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 w:rsidR="00BA2D17">
        <w:rPr>
          <w:rFonts w:hint="cs"/>
          <w:cs/>
        </w:rPr>
        <w:t>ผู้ใช้ที่มีสิทธิ์เข้าถึงระบบสามารถค้นหาอุปกรณ์ได้จาก</w:t>
      </w:r>
      <w:r w:rsidR="00BA2D17">
        <w:rPr>
          <w:rFonts w:hint="cs"/>
          <w:cs/>
        </w:rPr>
        <w:t>หมวดหมู่</w:t>
      </w:r>
      <w:r w:rsidR="00637606">
        <w:rPr>
          <w:rFonts w:hint="cs"/>
          <w:cs/>
        </w:rPr>
        <w:t>อุปกรณ์</w:t>
      </w:r>
    </w:p>
    <w:p w14:paraId="4CEBA2AB" w14:textId="5DDF442F" w:rsidR="00857797" w:rsidRDefault="00857797" w:rsidP="00857797">
      <w:pPr>
        <w:ind w:left="1512" w:firstLine="648"/>
        <w:rPr>
          <w:rFonts w:hint="cs"/>
          <w:cs/>
        </w:rPr>
      </w:pPr>
      <w:r>
        <w:t xml:space="preserve">2) input: </w:t>
      </w:r>
      <w:r w:rsidR="00BA2D17">
        <w:rPr>
          <w:rFonts w:hint="cs"/>
          <w:cs/>
        </w:rPr>
        <w:t>ชื่อหมวดหมู่อุปกรณ์</w:t>
      </w:r>
      <w:r w:rsidR="00BA2D17">
        <w:rPr>
          <w:rFonts w:hint="cs"/>
          <w:cs/>
        </w:rPr>
        <w:t>ที่</w:t>
      </w:r>
      <w:r w:rsidR="00637606">
        <w:rPr>
          <w:rFonts w:hint="cs"/>
          <w:cs/>
        </w:rPr>
        <w:t>ต้องการ</w:t>
      </w:r>
      <w:r w:rsidR="00BA2D17">
        <w:rPr>
          <w:rFonts w:hint="cs"/>
          <w:cs/>
        </w:rPr>
        <w:t>ค้นหาอุปกรณ์</w:t>
      </w:r>
    </w:p>
    <w:p w14:paraId="773F2650" w14:textId="4CA98CAE" w:rsidR="00637606" w:rsidRDefault="00857797" w:rsidP="00637606">
      <w:pPr>
        <w:ind w:left="1440" w:firstLine="648"/>
        <w:rPr>
          <w:rFonts w:hint="cs"/>
          <w:cs/>
        </w:rPr>
      </w:pPr>
      <w:r>
        <w:rPr>
          <w:rFonts w:hint="cs"/>
          <w:cs/>
        </w:rPr>
        <w:t>3</w:t>
      </w:r>
      <w:r>
        <w:t>)</w:t>
      </w:r>
      <w:r>
        <w:rPr>
          <w:rFonts w:hint="cs"/>
          <w:cs/>
        </w:rPr>
        <w:t xml:space="preserve"> </w:t>
      </w:r>
      <w:r>
        <w:t xml:space="preserve">process: </w:t>
      </w:r>
      <w:r w:rsidR="00637606">
        <w:rPr>
          <w:rFonts w:hint="cs"/>
          <w:cs/>
        </w:rPr>
        <w:t>ระบบทำการค้นหาอุปกรณ์ที่</w:t>
      </w:r>
      <w:r w:rsidR="00637606">
        <w:rPr>
          <w:rFonts w:hint="cs"/>
          <w:cs/>
        </w:rPr>
        <w:t>ตรงกับหมวดหมู่ที่รับมาจากผู้ใช้</w:t>
      </w:r>
      <w:r w:rsidR="00637606">
        <w:rPr>
          <w:rFonts w:hint="cs"/>
          <w:cs/>
        </w:rPr>
        <w:t>แล้วดึงข้อมูลจากฐานข้อมูลเพื่อมาแสดงทางหน้าจอ</w:t>
      </w:r>
    </w:p>
    <w:p w14:paraId="3992A670" w14:textId="16B04DCE" w:rsidR="00637606" w:rsidRDefault="00857797" w:rsidP="00637606">
      <w:pPr>
        <w:ind w:left="1440" w:firstLine="648"/>
      </w:pPr>
      <w:r>
        <w:rPr>
          <w:rFonts w:hint="cs"/>
          <w:cs/>
        </w:rPr>
        <w:t>4</w:t>
      </w:r>
      <w:r>
        <w:t xml:space="preserve">) output: </w:t>
      </w:r>
      <w:r w:rsidR="00637606">
        <w:rPr>
          <w:rFonts w:hint="cs"/>
          <w:cs/>
        </w:rPr>
        <w:t>รายชื่ออุปกรณ์ และรายละเอียดต่าง ๆ ของอุปกรณ์ที่</w:t>
      </w:r>
      <w:r w:rsidR="00637606">
        <w:rPr>
          <w:rFonts w:hint="cs"/>
          <w:cs/>
        </w:rPr>
        <w:t>อยู่ในหมวดหมู่ที่ค้นหา</w:t>
      </w:r>
    </w:p>
    <w:p w14:paraId="1BCCF17A" w14:textId="00E65BE1" w:rsidR="00E9461D" w:rsidRDefault="00857797" w:rsidP="00E9461D">
      <w:pPr>
        <w:ind w:left="1440" w:firstLine="648"/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 xml:space="preserve">error handling: </w:t>
      </w:r>
      <w:r w:rsidR="00637606">
        <w:rPr>
          <w:rFonts w:hint="cs"/>
          <w:cs/>
        </w:rPr>
        <w:t>หากไม่พบอุปกรณ์</w:t>
      </w:r>
      <w:r w:rsidR="00637606">
        <w:rPr>
          <w:rFonts w:hint="cs"/>
          <w:cs/>
        </w:rPr>
        <w:t>ใดในหมวดหมู่</w:t>
      </w:r>
      <w:r w:rsidR="00637606">
        <w:rPr>
          <w:rFonts w:hint="cs"/>
          <w:cs/>
        </w:rPr>
        <w:t xml:space="preserve"> แสดงข้อความ</w:t>
      </w:r>
      <w:r w:rsidR="00637606">
        <w:t xml:space="preserve"> “</w:t>
      </w:r>
      <w:r w:rsidR="00637606">
        <w:rPr>
          <w:rFonts w:hint="cs"/>
          <w:cs/>
        </w:rPr>
        <w:t>ไม่พบอุปกรณ์</w:t>
      </w:r>
      <w:r w:rsidR="00637606">
        <w:t>”</w:t>
      </w:r>
    </w:p>
    <w:p w14:paraId="205F7199" w14:textId="0895D088" w:rsidR="00E9461D" w:rsidRDefault="00E9461D" w:rsidP="00E9461D">
      <w:pPr>
        <w:ind w:left="1440" w:firstLine="648"/>
      </w:pPr>
    </w:p>
    <w:p w14:paraId="654BCB81" w14:textId="1DC676EC" w:rsidR="00E9461D" w:rsidRDefault="00E9461D" w:rsidP="00E9461D">
      <w:pPr>
        <w:ind w:left="720" w:firstLine="720"/>
        <w:rPr>
          <w:rFonts w:hint="cs"/>
          <w:cs/>
        </w:rPr>
      </w:pPr>
      <w:r>
        <w:t>3.1.1.5</w:t>
      </w:r>
      <w:r>
        <w:tab/>
        <w:t>Function Requirement #</w:t>
      </w:r>
      <w:r>
        <w:t>6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ยืมอุปกรณ์</w:t>
      </w:r>
    </w:p>
    <w:p w14:paraId="27CAF57F" w14:textId="0E67E9BD" w:rsidR="00E9461D" w:rsidRDefault="00E9461D" w:rsidP="00E9461D">
      <w:pPr>
        <w:ind w:left="1512" w:firstLine="648"/>
        <w:rPr>
          <w:rFonts w:hint="cs"/>
          <w:cs/>
        </w:rPr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>
        <w:rPr>
          <w:rFonts w:hint="cs"/>
          <w:cs/>
        </w:rPr>
        <w:t>ผู้ใช้ที่มีสิทธิ์เข้าถึงระบบสามารถ</w:t>
      </w:r>
      <w:r>
        <w:rPr>
          <w:rFonts w:hint="cs"/>
          <w:cs/>
        </w:rPr>
        <w:t>ยืม</w:t>
      </w:r>
      <w:r>
        <w:t>-</w:t>
      </w:r>
      <w:r>
        <w:rPr>
          <w:rFonts w:hint="cs"/>
          <w:cs/>
        </w:rPr>
        <w:t>คืนอุปกรณ์ที่ขึ้นสถานะให้ยืมได้ในภาควิชาวิศวกรรมคอมพิวเตอร์</w:t>
      </w:r>
    </w:p>
    <w:p w14:paraId="3038D69D" w14:textId="7D7F4355" w:rsidR="00E9461D" w:rsidRDefault="00E9461D" w:rsidP="00E9461D">
      <w:pPr>
        <w:ind w:left="1512" w:firstLine="648"/>
        <w:rPr>
          <w:rFonts w:hint="cs"/>
          <w:cs/>
        </w:rPr>
      </w:pPr>
      <w:r>
        <w:t xml:space="preserve">2) input: </w:t>
      </w:r>
      <w:r w:rsidR="00E113F8">
        <w:t xml:space="preserve">ID </w:t>
      </w:r>
      <w:r w:rsidR="00E113F8">
        <w:rPr>
          <w:rFonts w:hint="cs"/>
          <w:cs/>
        </w:rPr>
        <w:t xml:space="preserve">ผู้ใช้ </w:t>
      </w:r>
      <w:r w:rsidR="00E113F8">
        <w:t xml:space="preserve">, ID </w:t>
      </w:r>
      <w:r w:rsidR="00E113F8">
        <w:rPr>
          <w:rFonts w:hint="cs"/>
          <w:cs/>
        </w:rPr>
        <w:t xml:space="preserve">อุปกรณ์ </w:t>
      </w:r>
      <w:r w:rsidR="00A83A8C">
        <w:t xml:space="preserve">, </w:t>
      </w:r>
      <w:r w:rsidR="00A83A8C">
        <w:rPr>
          <w:rFonts w:hint="cs"/>
          <w:cs/>
        </w:rPr>
        <w:t>วัน เวลา</w:t>
      </w:r>
    </w:p>
    <w:p w14:paraId="0F8E17D6" w14:textId="0EBCD666" w:rsidR="00E9461D" w:rsidRDefault="00E9461D" w:rsidP="00E9461D">
      <w:pPr>
        <w:ind w:left="1440" w:firstLine="648"/>
        <w:rPr>
          <w:rFonts w:hint="cs"/>
          <w:cs/>
        </w:rPr>
      </w:pPr>
      <w:r>
        <w:rPr>
          <w:rFonts w:hint="cs"/>
          <w:cs/>
        </w:rPr>
        <w:t>3</w:t>
      </w:r>
      <w:r>
        <w:t>)</w:t>
      </w:r>
      <w:r>
        <w:rPr>
          <w:rFonts w:hint="cs"/>
          <w:cs/>
        </w:rPr>
        <w:t xml:space="preserve"> </w:t>
      </w:r>
      <w:r>
        <w:t xml:space="preserve">process: </w:t>
      </w:r>
      <w:r w:rsidR="00E113F8">
        <w:rPr>
          <w:rFonts w:hint="cs"/>
          <w:cs/>
        </w:rPr>
        <w:t xml:space="preserve">ระบบทำการบันทึก </w:t>
      </w:r>
      <w:r w:rsidR="00E113F8">
        <w:t xml:space="preserve">ID </w:t>
      </w:r>
      <w:r w:rsidR="00E113F8">
        <w:rPr>
          <w:rFonts w:hint="cs"/>
          <w:cs/>
        </w:rPr>
        <w:t>ผู้ใช้</w:t>
      </w:r>
      <w:r w:rsidR="00A83A8C">
        <w:t xml:space="preserve"> ,</w:t>
      </w:r>
      <w:r w:rsidR="00E113F8">
        <w:t xml:space="preserve"> ID </w:t>
      </w:r>
      <w:r w:rsidR="00E113F8">
        <w:rPr>
          <w:rFonts w:hint="cs"/>
          <w:cs/>
        </w:rPr>
        <w:t>อุปกรณ์</w:t>
      </w:r>
      <w:r w:rsidR="00E113F8">
        <w:rPr>
          <w:rFonts w:hint="cs"/>
          <w:cs/>
        </w:rPr>
        <w:t xml:space="preserve"> </w:t>
      </w:r>
      <w:r w:rsidR="00A83A8C">
        <w:t xml:space="preserve">, </w:t>
      </w:r>
      <w:r w:rsidR="00A83A8C">
        <w:rPr>
          <w:rFonts w:hint="cs"/>
          <w:cs/>
        </w:rPr>
        <w:t xml:space="preserve">วันเวลา </w:t>
      </w:r>
      <w:r w:rsidR="00E113F8">
        <w:rPr>
          <w:rFonts w:hint="cs"/>
          <w:cs/>
        </w:rPr>
        <w:t>ลงในฐานข้อมูล</w:t>
      </w:r>
      <w:r w:rsidR="00A83A8C">
        <w:rPr>
          <w:rFonts w:hint="cs"/>
          <w:cs/>
        </w:rPr>
        <w:t xml:space="preserve"> เพื่อที่จะข้อมูลการยืมอุปกรณ์ไปให้เจ้าหน้าที่หรืออาจารย์ทำการอนุมัติ</w:t>
      </w:r>
    </w:p>
    <w:p w14:paraId="59351534" w14:textId="7567BB82" w:rsidR="00E9461D" w:rsidRDefault="00E9461D" w:rsidP="00E9461D">
      <w:pPr>
        <w:ind w:left="1440" w:firstLine="648"/>
        <w:rPr>
          <w:rFonts w:hint="cs"/>
          <w:cs/>
        </w:rPr>
      </w:pPr>
      <w:r>
        <w:rPr>
          <w:rFonts w:hint="cs"/>
          <w:cs/>
        </w:rPr>
        <w:t>4</w:t>
      </w:r>
      <w:r>
        <w:t xml:space="preserve">) output: </w:t>
      </w:r>
      <w:r w:rsidR="00A83A8C">
        <w:rPr>
          <w:rFonts w:hint="cs"/>
          <w:cs/>
        </w:rPr>
        <w:t xml:space="preserve">รายชื่ออุปกรณ์ที่ยืม สถานะอุปกรณ์เปลี่ยนเป็น </w:t>
      </w:r>
      <w:r w:rsidR="00A83A8C">
        <w:t>“</w:t>
      </w:r>
      <w:r w:rsidR="00A83A8C">
        <w:rPr>
          <w:rFonts w:hint="cs"/>
          <w:cs/>
        </w:rPr>
        <w:t>รอการอนุมัติ</w:t>
      </w:r>
      <w:r w:rsidR="00A83A8C">
        <w:t>”</w:t>
      </w:r>
    </w:p>
    <w:p w14:paraId="647B4906" w14:textId="7EC9A537" w:rsidR="00E9461D" w:rsidRDefault="00E9461D" w:rsidP="00E9461D">
      <w:pPr>
        <w:ind w:left="1440" w:firstLine="648"/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 xml:space="preserve">error handling: </w:t>
      </w:r>
      <w:r w:rsidR="00A83A8C">
        <w:t>-</w:t>
      </w:r>
    </w:p>
    <w:p w14:paraId="766D9721" w14:textId="77777777" w:rsidR="00E9461D" w:rsidRDefault="00E9461D" w:rsidP="00E9461D">
      <w:pPr>
        <w:ind w:left="1440" w:firstLine="648"/>
      </w:pPr>
    </w:p>
    <w:p w14:paraId="5FFC222C" w14:textId="77777777" w:rsidR="003745DD" w:rsidRPr="003745DD" w:rsidRDefault="003745DD" w:rsidP="009B42BB">
      <w:pPr>
        <w:rPr>
          <w:rFonts w:hint="cs"/>
          <w:cs/>
        </w:rPr>
      </w:pPr>
    </w:p>
    <w:p w14:paraId="5C469EED" w14:textId="77777777" w:rsidR="00F657BD" w:rsidRDefault="00F657BD" w:rsidP="00F657BD">
      <w:pPr>
        <w:ind w:left="1440" w:firstLine="648"/>
      </w:pPr>
    </w:p>
    <w:p w14:paraId="735A5595" w14:textId="35C1CE65" w:rsidR="009539C9" w:rsidRDefault="00B54D41" w:rsidP="009539C9">
      <w:pPr>
        <w:pStyle w:val="a"/>
        <w:numPr>
          <w:ilvl w:val="2"/>
          <w:numId w:val="42"/>
        </w:numPr>
        <w:rPr>
          <w:rFonts w:hint="cs"/>
        </w:rPr>
      </w:pPr>
      <w:r>
        <w:rPr>
          <w:rFonts w:hint="cs"/>
          <w:cs/>
        </w:rPr>
        <w:lastRenderedPageBreak/>
        <w:t>สำหรับ</w:t>
      </w:r>
      <w:r w:rsidR="00D95A4B">
        <w:rPr>
          <w:rFonts w:hint="cs"/>
          <w:cs/>
        </w:rPr>
        <w:t>ผู้มีสิทธิ์อนุมัต</w:t>
      </w:r>
      <w:r w:rsidR="009539C9">
        <w:rPr>
          <w:rFonts w:hint="cs"/>
          <w:cs/>
        </w:rPr>
        <w:t>ิ</w:t>
      </w:r>
    </w:p>
    <w:p w14:paraId="27FF2FA3" w14:textId="67351F97" w:rsidR="006C5B87" w:rsidRDefault="006C5B87" w:rsidP="006C5B87">
      <w:pPr>
        <w:ind w:left="864" w:firstLine="648"/>
        <w:rPr>
          <w:cs/>
        </w:rPr>
      </w:pPr>
      <w:r>
        <w:t>3.1.2.</w:t>
      </w:r>
      <w:r w:rsidR="009539C9">
        <w:t>1</w:t>
      </w:r>
      <w:r>
        <w:t xml:space="preserve"> </w:t>
      </w:r>
      <w:r>
        <w:t>Function Requirement #</w:t>
      </w:r>
      <w:r w:rsidR="009539C9">
        <w:t>1</w:t>
      </w:r>
      <w:r>
        <w:t xml:space="preserve"> </w:t>
      </w:r>
      <w:r>
        <w:rPr>
          <w:rFonts w:hint="cs"/>
          <w:cs/>
        </w:rPr>
        <w:t>อนุมัติคำขอยืมอุปกรณ์</w:t>
      </w:r>
    </w:p>
    <w:p w14:paraId="03D3545D" w14:textId="77777777" w:rsidR="006C5B87" w:rsidRDefault="006C5B87" w:rsidP="006C5B87">
      <w:pPr>
        <w:ind w:left="1512" w:firstLine="648"/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>
        <w:rPr>
          <w:rFonts w:hint="cs"/>
          <w:cs/>
        </w:rPr>
        <w:t>ผู้ใช้ที่มีสิทธิ</w:t>
      </w:r>
      <w:r>
        <w:rPr>
          <w:cs/>
        </w:rPr>
        <w:t>์</w:t>
      </w:r>
      <w:r>
        <w:rPr>
          <w:rFonts w:hint="cs"/>
          <w:cs/>
        </w:rPr>
        <w:t>เข้าถึงระบบสามารถทำการอนุมัติคำขอยืมอุปกรณ์ได้</w:t>
      </w:r>
    </w:p>
    <w:p w14:paraId="5D582696" w14:textId="77777777" w:rsidR="006C5B87" w:rsidRDefault="006C5B87" w:rsidP="006C5B87">
      <w:pPr>
        <w:ind w:left="1512" w:firstLine="648"/>
        <w:rPr>
          <w:cs/>
        </w:rPr>
      </w:pPr>
      <w:r>
        <w:t xml:space="preserve">2) input: </w:t>
      </w:r>
      <w:r>
        <w:rPr>
          <w:rFonts w:hint="cs"/>
          <w:cs/>
        </w:rPr>
        <w:t>-</w:t>
      </w:r>
    </w:p>
    <w:p w14:paraId="19CD282E" w14:textId="77777777" w:rsidR="006C5B87" w:rsidRDefault="006C5B87" w:rsidP="006C5B87">
      <w:pPr>
        <w:ind w:left="1440" w:firstLine="720"/>
        <w:rPr>
          <w:rFonts w:hint="cs"/>
          <w:cs/>
        </w:rPr>
      </w:pPr>
      <w:r>
        <w:rPr>
          <w:rFonts w:hint="cs"/>
          <w:cs/>
        </w:rPr>
        <w:t>3</w:t>
      </w:r>
      <w:r>
        <w:t xml:space="preserve">) process: </w:t>
      </w: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>อนุมัติ</w:t>
      </w:r>
      <w:r>
        <w:t xml:space="preserve">” </w:t>
      </w:r>
      <w:r>
        <w:rPr>
          <w:rFonts w:hint="cs"/>
          <w:cs/>
        </w:rPr>
        <w:t>เพื่อยืนยันคำขอยืมอุปกรณ์</w:t>
      </w:r>
    </w:p>
    <w:p w14:paraId="6E8B1E76" w14:textId="77777777" w:rsidR="006C5B87" w:rsidRDefault="006C5B87" w:rsidP="006C5B87">
      <w:pPr>
        <w:ind w:left="1512" w:firstLine="648"/>
        <w:rPr>
          <w:rFonts w:hint="cs"/>
          <w:cs/>
        </w:rPr>
      </w:pPr>
      <w:r>
        <w:rPr>
          <w:rFonts w:hint="cs"/>
          <w:cs/>
        </w:rPr>
        <w:t>4</w:t>
      </w:r>
      <w:r>
        <w:t xml:space="preserve">) output: </w:t>
      </w:r>
      <w:r>
        <w:rPr>
          <w:rFonts w:hint="cs"/>
          <w:cs/>
        </w:rPr>
        <w:t xml:space="preserve">แสดงข้อความ </w:t>
      </w:r>
      <w:r>
        <w:t>“</w:t>
      </w:r>
      <w:r>
        <w:rPr>
          <w:rFonts w:hint="cs"/>
          <w:cs/>
        </w:rPr>
        <w:t>อนุมัติเรียบร้อย</w:t>
      </w:r>
      <w:r>
        <w:t>”</w:t>
      </w:r>
      <w:r>
        <w:rPr>
          <w:rFonts w:hint="cs"/>
          <w:cs/>
        </w:rPr>
        <w:t xml:space="preserve"> ที่หน้าจอผู้ใช้ที่มีสิทธิ์เข้าถึงระบบ และเปลี่ยนสถานะคำขอยืมอุปกรณ์เป็น </w:t>
      </w:r>
      <w:r>
        <w:t>“</w:t>
      </w:r>
      <w:r>
        <w:rPr>
          <w:rFonts w:hint="cs"/>
          <w:cs/>
        </w:rPr>
        <w:t>อนุมัติ</w:t>
      </w:r>
      <w:r>
        <w:t>”</w:t>
      </w:r>
    </w:p>
    <w:p w14:paraId="6A1C8615" w14:textId="26DE2BDF" w:rsidR="006C5B87" w:rsidRDefault="006C5B87" w:rsidP="006C5B87">
      <w:pPr>
        <w:ind w:left="1512" w:firstLine="648"/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>error handling: -</w:t>
      </w:r>
    </w:p>
    <w:p w14:paraId="21F1BDFF" w14:textId="77777777" w:rsidR="009539C9" w:rsidRDefault="009539C9" w:rsidP="009539C9"/>
    <w:p w14:paraId="1A1ED542" w14:textId="30FB2AAB" w:rsidR="006C5B87" w:rsidRDefault="006C5B87" w:rsidP="006C5B87">
      <w:pPr>
        <w:ind w:left="720" w:firstLine="720"/>
        <w:rPr>
          <w:rFonts w:hint="cs"/>
          <w:cs/>
        </w:rPr>
      </w:pPr>
      <w:r>
        <w:t>3.1.2.</w:t>
      </w:r>
      <w:r w:rsidR="009539C9">
        <w:t>2</w:t>
      </w:r>
      <w:r>
        <w:t xml:space="preserve"> </w:t>
      </w:r>
      <w:r>
        <w:t>Function Requirement #</w:t>
      </w:r>
      <w:r w:rsidR="009539C9">
        <w:t>2</w:t>
      </w:r>
      <w:r>
        <w:rPr>
          <w:rFonts w:hint="cs"/>
          <w:cs/>
        </w:rPr>
        <w:t xml:space="preserve"> ยกเลิกคำขอยืมอุปกรณ์</w:t>
      </w:r>
      <w:r w:rsidR="00F016B4">
        <w:rPr>
          <w:rFonts w:hint="cs"/>
          <w:cs/>
        </w:rPr>
        <w:t xml:space="preserve"> กรณีเหตุผลไม่เหมาะสม</w:t>
      </w:r>
    </w:p>
    <w:p w14:paraId="05CD0EE2" w14:textId="77777777" w:rsidR="006C5B87" w:rsidRDefault="006C5B87" w:rsidP="006C5B87">
      <w:pPr>
        <w:ind w:left="1512" w:firstLine="648"/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>
        <w:rPr>
          <w:rFonts w:hint="cs"/>
          <w:cs/>
        </w:rPr>
        <w:t xml:space="preserve">ผู้ใช้ที่มีสิทธิ์เข้าถึงระบบสามารถทำการยกเลิกคำขอยืมอุปกรณ์ได้ </w:t>
      </w:r>
      <w:r>
        <w:t xml:space="preserve"> </w:t>
      </w:r>
    </w:p>
    <w:p w14:paraId="26C095AC" w14:textId="77777777" w:rsidR="006C5B87" w:rsidRDefault="006C5B87" w:rsidP="006C5B87">
      <w:pPr>
        <w:ind w:left="1512" w:firstLine="648"/>
      </w:pPr>
      <w:r>
        <w:t>2) input: -</w:t>
      </w:r>
    </w:p>
    <w:p w14:paraId="453AA959" w14:textId="77777777" w:rsidR="006C5B87" w:rsidRDefault="006C5B87" w:rsidP="006C5B87">
      <w:pPr>
        <w:ind w:left="1512" w:firstLine="648"/>
      </w:pPr>
      <w:r>
        <w:rPr>
          <w:rFonts w:hint="cs"/>
          <w:cs/>
        </w:rPr>
        <w:t>3</w:t>
      </w:r>
      <w:r>
        <w:t xml:space="preserve">) process: </w:t>
      </w:r>
      <w:r>
        <w:rPr>
          <w:rFonts w:hint="cs"/>
          <w:cs/>
        </w:rPr>
        <w:t>ระบบทำการยกเลิกคำขอยืมอุปกรณ์</w:t>
      </w:r>
    </w:p>
    <w:p w14:paraId="767F8835" w14:textId="77777777" w:rsidR="006C5B87" w:rsidRDefault="006C5B87" w:rsidP="006C5B87">
      <w:pPr>
        <w:ind w:left="1512" w:firstLine="648"/>
        <w:rPr>
          <w:cs/>
        </w:rPr>
      </w:pPr>
      <w:r>
        <w:rPr>
          <w:rFonts w:hint="cs"/>
          <w:cs/>
        </w:rPr>
        <w:t>4</w:t>
      </w:r>
      <w:r>
        <w:t xml:space="preserve">) output: </w:t>
      </w:r>
      <w:r>
        <w:rPr>
          <w:rFonts w:hint="cs"/>
          <w:cs/>
        </w:rPr>
        <w:t xml:space="preserve">แสดงข้อความ </w:t>
      </w:r>
      <w:r>
        <w:t>“</w:t>
      </w:r>
      <w:r>
        <w:rPr>
          <w:rFonts w:hint="cs"/>
          <w:cs/>
        </w:rPr>
        <w:t>ยกเลิกคำขอสำเร็จ</w:t>
      </w:r>
      <w:r>
        <w:t xml:space="preserve">” </w:t>
      </w:r>
    </w:p>
    <w:p w14:paraId="24CBF254" w14:textId="1E5754F9" w:rsidR="009539C9" w:rsidRDefault="006C5B87" w:rsidP="009539C9">
      <w:pPr>
        <w:ind w:left="2232"/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 xml:space="preserve">error handling: </w:t>
      </w:r>
      <w:r>
        <w:rPr>
          <w:rFonts w:hint="cs"/>
          <w:cs/>
        </w:rPr>
        <w:t>-</w:t>
      </w:r>
    </w:p>
    <w:p w14:paraId="1763A41C" w14:textId="77777777" w:rsidR="009539C9" w:rsidRDefault="009539C9" w:rsidP="009539C9">
      <w:pPr>
        <w:ind w:left="2232"/>
        <w:rPr>
          <w:rFonts w:hint="cs"/>
        </w:rPr>
      </w:pPr>
    </w:p>
    <w:p w14:paraId="4D7A97FF" w14:textId="5BF8FAA0" w:rsidR="009539C9" w:rsidRDefault="00F657BD" w:rsidP="009539C9">
      <w:pPr>
        <w:pStyle w:val="a"/>
        <w:numPr>
          <w:ilvl w:val="2"/>
          <w:numId w:val="42"/>
        </w:numPr>
      </w:pPr>
      <w:r>
        <w:rPr>
          <w:rFonts w:hint="cs"/>
          <w:cs/>
        </w:rPr>
        <w:t>สำหรับผู้ดูแลระบบ</w:t>
      </w:r>
    </w:p>
    <w:p w14:paraId="19DD6DB8" w14:textId="77777777" w:rsidR="009539C9" w:rsidRDefault="009539C9" w:rsidP="009539C9">
      <w:pPr>
        <w:pStyle w:val="a"/>
        <w:numPr>
          <w:ilvl w:val="3"/>
          <w:numId w:val="42"/>
        </w:numPr>
      </w:pPr>
      <w:r>
        <w:t xml:space="preserve">Function Requirement #1 </w:t>
      </w:r>
      <w:r>
        <w:rPr>
          <w:rFonts w:hint="cs"/>
          <w:cs/>
        </w:rPr>
        <w:t>จัดการข้อมูลอุปกรณ์ในระบบ</w:t>
      </w:r>
    </w:p>
    <w:p w14:paraId="5EC6EF34" w14:textId="77777777" w:rsidR="009539C9" w:rsidRDefault="009539C9" w:rsidP="009539C9">
      <w:pPr>
        <w:ind w:left="1440" w:firstLine="720"/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>
        <w:rPr>
          <w:rFonts w:hint="cs"/>
          <w:cs/>
        </w:rPr>
        <w:t>ผู้ใช้ที่มีสิทธิ์เข้าถึงระบบสามารถจัดการข้อมูลของอุปกรณ์ภายในระบบได้ เพิ่มอุปกรณ์ ลบอุปกรณ์ แก้ไขรายละเอียดอุปกรณ์</w:t>
      </w:r>
    </w:p>
    <w:p w14:paraId="10D3830C" w14:textId="77777777" w:rsidR="009539C9" w:rsidRDefault="009539C9" w:rsidP="009539C9">
      <w:pPr>
        <w:ind w:left="1440" w:firstLine="648"/>
      </w:pPr>
      <w:r>
        <w:t xml:space="preserve">2) input: </w:t>
      </w:r>
      <w:r>
        <w:rPr>
          <w:rFonts w:hint="cs"/>
          <w:cs/>
        </w:rPr>
        <w:t>รายละเอียดที่ต้องการแก้ไข</w:t>
      </w:r>
    </w:p>
    <w:p w14:paraId="1D571F14" w14:textId="77777777" w:rsidR="009539C9" w:rsidRDefault="009539C9" w:rsidP="009539C9">
      <w:pPr>
        <w:ind w:left="1440" w:firstLine="648"/>
      </w:pPr>
      <w:r>
        <w:rPr>
          <w:rFonts w:hint="cs"/>
          <w:cs/>
        </w:rPr>
        <w:lastRenderedPageBreak/>
        <w:t>3</w:t>
      </w:r>
      <w:r>
        <w:t>)</w:t>
      </w:r>
      <w:r>
        <w:rPr>
          <w:rFonts w:hint="cs"/>
          <w:cs/>
        </w:rPr>
        <w:t xml:space="preserve"> </w:t>
      </w:r>
      <w:r>
        <w:t xml:space="preserve">process: </w:t>
      </w:r>
      <w:r>
        <w:rPr>
          <w:rFonts w:hint="cs"/>
          <w:cs/>
        </w:rPr>
        <w:t>เพิ่ม ลบ หรือ แก้ไข ข้อมูลของอุปกรณ์ และบันทึกหรือลบข้อมูล</w:t>
      </w:r>
    </w:p>
    <w:p w14:paraId="32501330" w14:textId="77777777" w:rsidR="009539C9" w:rsidRDefault="009539C9" w:rsidP="009539C9">
      <w:pPr>
        <w:ind w:left="1440" w:firstLine="648"/>
      </w:pPr>
      <w:r>
        <w:rPr>
          <w:rFonts w:hint="cs"/>
          <w:cs/>
        </w:rPr>
        <w:t>4</w:t>
      </w:r>
      <w:r>
        <w:t xml:space="preserve">) output: </w:t>
      </w:r>
      <w:r>
        <w:rPr>
          <w:rFonts w:hint="cs"/>
          <w:cs/>
        </w:rPr>
        <w:t>รายละเอียดของรายการอุปกรณ์ที่ผ่านการจัดการข้อมูล</w:t>
      </w:r>
    </w:p>
    <w:p w14:paraId="44FCF8DF" w14:textId="6E71247C" w:rsidR="009539C9" w:rsidRDefault="009539C9" w:rsidP="009539C9">
      <w:pPr>
        <w:ind w:left="1440" w:firstLine="648"/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 xml:space="preserve">error handling: </w:t>
      </w:r>
      <w:r>
        <w:rPr>
          <w:rFonts w:hint="cs"/>
          <w:cs/>
        </w:rPr>
        <w:t xml:space="preserve">หากผู้ใช้กรอกข้อมูลที่จำเป็นไม่ครบ จะมีการแจ้งเตือนเป็นข้อความ </w:t>
      </w:r>
      <w:r>
        <w:t>“</w:t>
      </w:r>
      <w:r>
        <w:rPr>
          <w:rFonts w:hint="cs"/>
          <w:cs/>
        </w:rPr>
        <w:t>กรุณากรอกข้อมูลให้ครบ</w:t>
      </w:r>
      <w:r>
        <w:t>”</w:t>
      </w:r>
    </w:p>
    <w:p w14:paraId="0591959F" w14:textId="3D25AFE1" w:rsidR="009B42BB" w:rsidRDefault="009B42BB" w:rsidP="009539C9">
      <w:pPr>
        <w:ind w:left="1440" w:firstLine="648"/>
      </w:pPr>
    </w:p>
    <w:p w14:paraId="4C2BDE9E" w14:textId="598740D2" w:rsidR="009B42BB" w:rsidRDefault="009B42BB" w:rsidP="009B42BB">
      <w:pPr>
        <w:pStyle w:val="a"/>
        <w:numPr>
          <w:ilvl w:val="3"/>
          <w:numId w:val="42"/>
        </w:numPr>
      </w:pPr>
      <w:r>
        <w:t>Function Requirement #</w:t>
      </w:r>
      <w:r>
        <w:t>2</w:t>
      </w:r>
      <w:r>
        <w:t xml:space="preserve"> </w:t>
      </w:r>
      <w:r w:rsidR="00C00113">
        <w:rPr>
          <w:rFonts w:hint="cs"/>
          <w:cs/>
        </w:rPr>
        <w:t>คืนอุปกรณ์</w:t>
      </w:r>
    </w:p>
    <w:p w14:paraId="4A082179" w14:textId="77777777" w:rsidR="009B42BB" w:rsidRDefault="009B42BB" w:rsidP="009B42BB">
      <w:pPr>
        <w:ind w:left="1440" w:firstLine="720"/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>
        <w:rPr>
          <w:rFonts w:hint="cs"/>
          <w:cs/>
        </w:rPr>
        <w:t>ผู้ใช้ที่มีสิทธิ์เข้าถึงระบบสามารถจัดการข้อมูลของอุปกรณ์ภายในระบบได้ เพิ่มอุปกรณ์ ลบอุปกรณ์ แก้ไขรายละเอียดอุปกรณ์</w:t>
      </w:r>
    </w:p>
    <w:p w14:paraId="34F90323" w14:textId="77777777" w:rsidR="009B42BB" w:rsidRDefault="009B42BB" w:rsidP="009B42BB">
      <w:pPr>
        <w:ind w:left="1440" w:firstLine="648"/>
      </w:pPr>
      <w:r>
        <w:t xml:space="preserve">2) input: </w:t>
      </w:r>
      <w:r>
        <w:rPr>
          <w:rFonts w:hint="cs"/>
          <w:cs/>
        </w:rPr>
        <w:t>รายละเอียดที่ต้องการแก้ไข</w:t>
      </w:r>
    </w:p>
    <w:p w14:paraId="4FFA29EF" w14:textId="77777777" w:rsidR="009B42BB" w:rsidRDefault="009B42BB" w:rsidP="009B42BB">
      <w:pPr>
        <w:ind w:left="1440" w:firstLine="648"/>
      </w:pPr>
      <w:r>
        <w:rPr>
          <w:rFonts w:hint="cs"/>
          <w:cs/>
        </w:rPr>
        <w:t>3</w:t>
      </w:r>
      <w:r>
        <w:t>)</w:t>
      </w:r>
      <w:r>
        <w:rPr>
          <w:rFonts w:hint="cs"/>
          <w:cs/>
        </w:rPr>
        <w:t xml:space="preserve"> </w:t>
      </w:r>
      <w:r>
        <w:t xml:space="preserve">process: </w:t>
      </w:r>
      <w:r>
        <w:rPr>
          <w:rFonts w:hint="cs"/>
          <w:cs/>
        </w:rPr>
        <w:t>เพิ่ม ลบ หรือ แก้ไข ข้อมูลของอุปกรณ์ และบันทึกหรือลบข้อมูล</w:t>
      </w:r>
    </w:p>
    <w:p w14:paraId="4B2795F5" w14:textId="77777777" w:rsidR="009B42BB" w:rsidRDefault="009B42BB" w:rsidP="009B42BB">
      <w:pPr>
        <w:ind w:left="1440" w:firstLine="648"/>
      </w:pPr>
      <w:r>
        <w:rPr>
          <w:rFonts w:hint="cs"/>
          <w:cs/>
        </w:rPr>
        <w:t>4</w:t>
      </w:r>
      <w:r>
        <w:t xml:space="preserve">) output: </w:t>
      </w:r>
      <w:r>
        <w:rPr>
          <w:rFonts w:hint="cs"/>
          <w:cs/>
        </w:rPr>
        <w:t>รายละเอียดของรายการอุปกรณ์ที่ผ่านการจัดการข้อมูล</w:t>
      </w:r>
    </w:p>
    <w:p w14:paraId="48B0B391" w14:textId="77777777" w:rsidR="009B42BB" w:rsidRDefault="009B42BB" w:rsidP="009B42BB">
      <w:pPr>
        <w:ind w:left="1440" w:firstLine="648"/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 xml:space="preserve">error handling: </w:t>
      </w:r>
      <w:r>
        <w:rPr>
          <w:rFonts w:hint="cs"/>
          <w:cs/>
        </w:rPr>
        <w:t xml:space="preserve">หากผู้ใช้กรอกข้อมูลที่จำเป็นไม่ครบ จะมีการแจ้งเตือนเป็นข้อความ </w:t>
      </w:r>
      <w:r>
        <w:t>“</w:t>
      </w:r>
      <w:r>
        <w:rPr>
          <w:rFonts w:hint="cs"/>
          <w:cs/>
        </w:rPr>
        <w:t>กรุณากรอกข้อมูลให้ครบ</w:t>
      </w:r>
      <w:r>
        <w:t>”</w:t>
      </w:r>
    </w:p>
    <w:p w14:paraId="69D930A3" w14:textId="77777777" w:rsidR="009B42BB" w:rsidRDefault="009B42BB" w:rsidP="009539C9">
      <w:pPr>
        <w:ind w:left="1440" w:firstLine="648"/>
      </w:pPr>
    </w:p>
    <w:p w14:paraId="3C12416B" w14:textId="2962CACB" w:rsidR="009539C9" w:rsidRDefault="009539C9" w:rsidP="009539C9">
      <w:pPr>
        <w:ind w:left="1080"/>
      </w:pPr>
    </w:p>
    <w:p w14:paraId="4E0AA9AF" w14:textId="0A1C738C" w:rsidR="00F379FD" w:rsidRDefault="00F379FD" w:rsidP="009539C9">
      <w:pPr>
        <w:ind w:left="1080"/>
      </w:pPr>
    </w:p>
    <w:p w14:paraId="00897497" w14:textId="344A7735" w:rsidR="00F379FD" w:rsidRDefault="00F379FD" w:rsidP="009539C9">
      <w:pPr>
        <w:ind w:left="1080"/>
      </w:pPr>
    </w:p>
    <w:p w14:paraId="27CC087E" w14:textId="77777777" w:rsidR="00F379FD" w:rsidRDefault="00F379FD" w:rsidP="009539C9">
      <w:pPr>
        <w:ind w:left="1080"/>
      </w:pPr>
    </w:p>
    <w:p w14:paraId="432B707B" w14:textId="21CC59E3" w:rsidR="00F016B4" w:rsidRDefault="006C5B87" w:rsidP="00F016B4">
      <w:pPr>
        <w:ind w:left="720" w:firstLine="720"/>
      </w:pPr>
      <w:r>
        <w:t>3.1.</w:t>
      </w:r>
      <w:r w:rsidR="00F016B4">
        <w:t>3</w:t>
      </w:r>
      <w:r w:rsidR="009539C9">
        <w:t>.2</w:t>
      </w:r>
      <w:r>
        <w:t xml:space="preserve"> Function Requirement #</w:t>
      </w:r>
      <w:r w:rsidR="009539C9">
        <w:t>2</w:t>
      </w:r>
      <w:r>
        <w:rPr>
          <w:rFonts w:hint="cs"/>
          <w:cs/>
        </w:rPr>
        <w:t xml:space="preserve"> ยกเลิกคำขอยืมอุปกรณ์</w:t>
      </w:r>
      <w:r w:rsidRPr="00ED445B">
        <w:t xml:space="preserve"> </w:t>
      </w:r>
      <w:r w:rsidR="00F016B4">
        <w:rPr>
          <w:rFonts w:hint="cs"/>
          <w:cs/>
        </w:rPr>
        <w:t>กรณีไม่มารับอุปกรณ์ภายใน 3 วัน</w:t>
      </w:r>
      <w:r w:rsidR="00F016B4">
        <w:rPr>
          <w:cs/>
        </w:rPr>
        <w:tab/>
      </w:r>
      <w:r w:rsidR="00F016B4">
        <w:rPr>
          <w:cs/>
        </w:rPr>
        <w:tab/>
      </w:r>
    </w:p>
    <w:p w14:paraId="1866D479" w14:textId="33CC642A" w:rsidR="006C5B87" w:rsidRDefault="006C5B87" w:rsidP="00F016B4">
      <w:pPr>
        <w:ind w:left="1440" w:firstLine="720"/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>
        <w:rPr>
          <w:rFonts w:hint="cs"/>
          <w:cs/>
        </w:rPr>
        <w:t xml:space="preserve">ผู้ใช้ที่มีสิทธิ์เข้าถึงระบบสามารถทำการยกเลิกคำขอยืมอุปกรณ์ได้ </w:t>
      </w:r>
      <w:r>
        <w:t xml:space="preserve"> </w:t>
      </w:r>
    </w:p>
    <w:p w14:paraId="3BF1DDDB" w14:textId="77777777" w:rsidR="006C5B87" w:rsidRDefault="006C5B87" w:rsidP="006C5B87">
      <w:pPr>
        <w:ind w:left="1512" w:firstLine="648"/>
      </w:pPr>
      <w:r>
        <w:lastRenderedPageBreak/>
        <w:t>2) input: -</w:t>
      </w:r>
    </w:p>
    <w:p w14:paraId="48D8E15E" w14:textId="77777777" w:rsidR="006C5B87" w:rsidRDefault="006C5B87" w:rsidP="006C5B87">
      <w:pPr>
        <w:ind w:left="1512" w:firstLine="648"/>
      </w:pPr>
      <w:r>
        <w:rPr>
          <w:rFonts w:hint="cs"/>
          <w:cs/>
        </w:rPr>
        <w:t>3</w:t>
      </w:r>
      <w:r>
        <w:t xml:space="preserve">) process: </w:t>
      </w:r>
      <w:r>
        <w:rPr>
          <w:rFonts w:hint="cs"/>
          <w:cs/>
        </w:rPr>
        <w:t>ระบบทำการยกเลิกคำขอยืมอุปกรณ์</w:t>
      </w:r>
    </w:p>
    <w:p w14:paraId="434A9F93" w14:textId="77777777" w:rsidR="006C5B87" w:rsidRDefault="006C5B87" w:rsidP="006C5B87">
      <w:pPr>
        <w:ind w:left="1512" w:firstLine="648"/>
        <w:rPr>
          <w:cs/>
        </w:rPr>
      </w:pPr>
      <w:r>
        <w:rPr>
          <w:rFonts w:hint="cs"/>
          <w:cs/>
        </w:rPr>
        <w:t>4</w:t>
      </w:r>
      <w:r>
        <w:t xml:space="preserve">) output: </w:t>
      </w:r>
      <w:r>
        <w:rPr>
          <w:rFonts w:hint="cs"/>
          <w:cs/>
        </w:rPr>
        <w:t xml:space="preserve">แสดงข้อความ </w:t>
      </w:r>
      <w:r>
        <w:t>“</w:t>
      </w:r>
      <w:r>
        <w:rPr>
          <w:rFonts w:hint="cs"/>
          <w:cs/>
        </w:rPr>
        <w:t>ยกเลิกคำขอสำเร็จ</w:t>
      </w:r>
      <w:r>
        <w:t xml:space="preserve">” </w:t>
      </w:r>
    </w:p>
    <w:p w14:paraId="1943524C" w14:textId="4FAF902C" w:rsidR="006C5B87" w:rsidRDefault="006C5B87" w:rsidP="009539C9">
      <w:pPr>
        <w:ind w:left="1512" w:firstLine="648"/>
        <w:rPr>
          <w:rFonts w:hint="cs"/>
        </w:rPr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 xml:space="preserve">error handling: </w:t>
      </w:r>
      <w:r>
        <w:rPr>
          <w:rFonts w:hint="cs"/>
          <w:cs/>
        </w:rPr>
        <w:t>-</w:t>
      </w:r>
    </w:p>
    <w:p w14:paraId="2B98A451" w14:textId="4B5BA171" w:rsidR="00F379FD" w:rsidRDefault="00F657BD" w:rsidP="00F379FD">
      <w:pPr>
        <w:pStyle w:val="a"/>
        <w:numPr>
          <w:ilvl w:val="2"/>
          <w:numId w:val="42"/>
        </w:numPr>
      </w:pPr>
      <w:r>
        <w:rPr>
          <w:rFonts w:hint="cs"/>
          <w:cs/>
        </w:rPr>
        <w:t>สำหรับบุคคลภายนอก</w:t>
      </w:r>
    </w:p>
    <w:p w14:paraId="77503871" w14:textId="5F0329FA" w:rsidR="00F379FD" w:rsidRDefault="00F379FD" w:rsidP="00F379FD">
      <w:pPr>
        <w:ind w:left="720" w:firstLine="720"/>
        <w:rPr>
          <w:rFonts w:hint="cs"/>
        </w:rPr>
      </w:pPr>
      <w:r>
        <w:t>3.1.</w:t>
      </w:r>
      <w:r>
        <w:t>4</w:t>
      </w:r>
      <w:r>
        <w:t>.</w:t>
      </w:r>
      <w:r>
        <w:t>1</w:t>
      </w:r>
      <w:r>
        <w:t xml:space="preserve"> Function Requirement #</w:t>
      </w:r>
      <w:r>
        <w:t>1</w:t>
      </w:r>
      <w:r>
        <w:rPr>
          <w:rFonts w:hint="cs"/>
          <w:cs/>
        </w:rPr>
        <w:t xml:space="preserve"> </w:t>
      </w:r>
      <w:r w:rsidR="009D30CA">
        <w:rPr>
          <w:rFonts w:hint="cs"/>
          <w:cs/>
        </w:rPr>
        <w:t>สมัครบัญชีสมาชิก</w:t>
      </w:r>
    </w:p>
    <w:p w14:paraId="5B9233FF" w14:textId="6B190D2D" w:rsidR="00F379FD" w:rsidRDefault="00F379FD" w:rsidP="00F379FD">
      <w:pPr>
        <w:ind w:left="1440" w:firstLine="720"/>
        <w:rPr>
          <w:rFonts w:hint="cs"/>
          <w:cs/>
        </w:rPr>
      </w:pP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 w:rsidR="009D30CA">
        <w:rPr>
          <w:rFonts w:hint="cs"/>
          <w:cs/>
        </w:rPr>
        <w:t>ผู้ใช้ที่ไม่มีบัญชีนนทรี สามารถสมัครบัญชีได้</w:t>
      </w:r>
    </w:p>
    <w:p w14:paraId="12E19BAD" w14:textId="2E092ADD" w:rsidR="00F379FD" w:rsidRDefault="00F379FD" w:rsidP="00F379FD">
      <w:pPr>
        <w:ind w:left="1512" w:firstLine="648"/>
        <w:rPr>
          <w:rFonts w:hint="cs"/>
          <w:cs/>
        </w:rPr>
      </w:pPr>
      <w:r>
        <w:t xml:space="preserve">2) input: </w:t>
      </w:r>
      <w:r w:rsidR="009D30CA">
        <w:rPr>
          <w:rFonts w:hint="cs"/>
          <w:cs/>
        </w:rPr>
        <w:t>ชื่อ นามสกุล ที่อยู่ เบอร์โทร ชื่อผู้ใช้ และรหัสผ่าน ที่ต้องการสมัคร</w:t>
      </w:r>
    </w:p>
    <w:p w14:paraId="741DEDBF" w14:textId="49AA70C2" w:rsidR="00F379FD" w:rsidRDefault="00F379FD" w:rsidP="00F379FD">
      <w:pPr>
        <w:ind w:left="1512" w:firstLine="648"/>
        <w:rPr>
          <w:rFonts w:hint="cs"/>
        </w:rPr>
      </w:pPr>
      <w:r>
        <w:rPr>
          <w:rFonts w:hint="cs"/>
          <w:cs/>
        </w:rPr>
        <w:t>3</w:t>
      </w:r>
      <w:r>
        <w:t xml:space="preserve">) process: </w:t>
      </w:r>
      <w:r>
        <w:rPr>
          <w:rFonts w:hint="cs"/>
          <w:cs/>
        </w:rPr>
        <w:t>ระบบทำ</w:t>
      </w:r>
      <w:r w:rsidR="009D30CA">
        <w:rPr>
          <w:rFonts w:hint="cs"/>
          <w:cs/>
        </w:rPr>
        <w:t>การ</w:t>
      </w:r>
      <w:r w:rsidR="00A04C81">
        <w:rPr>
          <w:rFonts w:hint="cs"/>
          <w:cs/>
        </w:rPr>
        <w:t>บันทึก</w:t>
      </w:r>
      <w:r w:rsidR="009D30CA">
        <w:rPr>
          <w:rFonts w:hint="cs"/>
          <w:cs/>
        </w:rPr>
        <w:t>ข้อมูล</w:t>
      </w:r>
      <w:r w:rsidR="00733D31">
        <w:rPr>
          <w:rFonts w:hint="cs"/>
          <w:cs/>
        </w:rPr>
        <w:t>บัญชี</w:t>
      </w:r>
      <w:r w:rsidR="009D30CA">
        <w:rPr>
          <w:rFonts w:hint="cs"/>
          <w:cs/>
        </w:rPr>
        <w:t>ผู้ใช้ลงฐานข้อมูล</w:t>
      </w:r>
    </w:p>
    <w:p w14:paraId="3B36B78A" w14:textId="78F16728" w:rsidR="00F379FD" w:rsidRDefault="00F379FD" w:rsidP="00F379FD">
      <w:pPr>
        <w:ind w:left="1512" w:firstLine="648"/>
        <w:rPr>
          <w:cs/>
        </w:rPr>
      </w:pPr>
      <w:r>
        <w:rPr>
          <w:rFonts w:hint="cs"/>
          <w:cs/>
        </w:rPr>
        <w:t>4</w:t>
      </w:r>
      <w:r>
        <w:t xml:space="preserve">) output: </w:t>
      </w:r>
      <w:r>
        <w:rPr>
          <w:rFonts w:hint="cs"/>
          <w:cs/>
        </w:rPr>
        <w:t xml:space="preserve">แสดงข้อความ </w:t>
      </w:r>
      <w:r>
        <w:t>“</w:t>
      </w:r>
      <w:r w:rsidR="009D30CA">
        <w:rPr>
          <w:rFonts w:hint="cs"/>
          <w:cs/>
        </w:rPr>
        <w:t>การสมัครสำเร็จ</w:t>
      </w:r>
      <w:r>
        <w:t xml:space="preserve">” </w:t>
      </w:r>
    </w:p>
    <w:p w14:paraId="225AC761" w14:textId="701B9D03" w:rsidR="009D30CA" w:rsidRDefault="00F379FD" w:rsidP="009D30CA">
      <w:pPr>
        <w:ind w:left="1440" w:firstLine="648"/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>error handling:</w:t>
      </w:r>
      <w:r w:rsidR="009D30CA">
        <w:t xml:space="preserve"> </w:t>
      </w:r>
      <w:r w:rsidR="009D30CA">
        <w:rPr>
          <w:rFonts w:hint="cs"/>
          <w:cs/>
        </w:rPr>
        <w:t xml:space="preserve">หากผู้ใช้กรอกข้อมูลที่จำเป็นไม่ครบ จะมีการแจ้งเตือนเป็นข้อความ </w:t>
      </w:r>
      <w:r w:rsidR="009D30CA">
        <w:t>“</w:t>
      </w:r>
      <w:r w:rsidR="009D30CA">
        <w:rPr>
          <w:rFonts w:hint="cs"/>
          <w:cs/>
        </w:rPr>
        <w:t>กรุณากรอกข้อมูลให้ครบ</w:t>
      </w:r>
      <w:r w:rsidR="009D30CA">
        <w:t>”</w:t>
      </w:r>
    </w:p>
    <w:p w14:paraId="0DAAD444" w14:textId="6D9DE33B" w:rsidR="00FC2B89" w:rsidRDefault="00FC2B89" w:rsidP="00FC2B89"/>
    <w:p w14:paraId="5D2346EB" w14:textId="2D648235" w:rsidR="00FC2B89" w:rsidRDefault="00FC2B89" w:rsidP="00FC2B89"/>
    <w:p w14:paraId="03E4071F" w14:textId="5DF1D7E6" w:rsidR="00FC2B89" w:rsidRDefault="00FC2B89" w:rsidP="00FC2B89"/>
    <w:p w14:paraId="21F46FC5" w14:textId="39708A8B" w:rsidR="00FC2B89" w:rsidRDefault="00FC2B89" w:rsidP="00FC2B89"/>
    <w:p w14:paraId="2D7FD642" w14:textId="1C4B5AB3" w:rsidR="00FC2B89" w:rsidRDefault="00FC2B89" w:rsidP="00FC2B89"/>
    <w:p w14:paraId="11E34BC3" w14:textId="77777777" w:rsidR="00FC2B89" w:rsidRDefault="00FC2B89" w:rsidP="00FC2B89">
      <w:pPr>
        <w:rPr>
          <w:rFonts w:hint="cs"/>
        </w:rPr>
      </w:pPr>
    </w:p>
    <w:p w14:paraId="27963BC9" w14:textId="314712E1" w:rsidR="00A04C81" w:rsidRDefault="00A04C81" w:rsidP="00A04C81">
      <w:pPr>
        <w:pStyle w:val="a"/>
        <w:numPr>
          <w:ilvl w:val="2"/>
          <w:numId w:val="42"/>
        </w:numPr>
      </w:pPr>
      <w:r>
        <w:rPr>
          <w:rFonts w:hint="cs"/>
          <w:cs/>
        </w:rPr>
        <w:t>สำหรับนิสิตและบุคลากร</w:t>
      </w:r>
    </w:p>
    <w:p w14:paraId="5F2F4391" w14:textId="295E9648" w:rsidR="00A04C81" w:rsidRDefault="00A04C81" w:rsidP="00A04C81">
      <w:pPr>
        <w:ind w:left="720" w:firstLine="720"/>
        <w:rPr>
          <w:rFonts w:hint="cs"/>
        </w:rPr>
      </w:pPr>
      <w:r>
        <w:t>3.1.</w:t>
      </w:r>
      <w:r>
        <w:t>5</w:t>
      </w:r>
      <w:r>
        <w:t>.1 Function Requirement #1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แสดงความประสงค์ซื้ออุปกรณ์เพิ่มเติม</w:t>
      </w:r>
    </w:p>
    <w:p w14:paraId="33400B49" w14:textId="736EC87B" w:rsidR="00A04C81" w:rsidRDefault="00A04C81" w:rsidP="00A04C81">
      <w:pPr>
        <w:ind w:left="1440" w:firstLine="720"/>
        <w:rPr>
          <w:rFonts w:hint="cs"/>
          <w:cs/>
        </w:rPr>
      </w:pPr>
      <w:r>
        <w:rPr>
          <w:rFonts w:hint="cs"/>
          <w:cs/>
        </w:rPr>
        <w:lastRenderedPageBreak/>
        <w:t>1</w:t>
      </w:r>
      <w:r>
        <w:t xml:space="preserve">) </w:t>
      </w:r>
      <w:r>
        <w:rPr>
          <w:rFonts w:hint="cs"/>
          <w:cs/>
        </w:rPr>
        <w:t xml:space="preserve"> </w:t>
      </w:r>
      <w:r>
        <w:t xml:space="preserve">description: </w:t>
      </w:r>
      <w:r>
        <w:rPr>
          <w:rFonts w:hint="cs"/>
          <w:cs/>
        </w:rPr>
        <w:t>ผู้ใช้ที่</w:t>
      </w:r>
      <w:r>
        <w:rPr>
          <w:rFonts w:hint="cs"/>
          <w:cs/>
        </w:rPr>
        <w:t>มีสิทธิ์เข้าถึงระบบสามารถแสดงความคิดเห็นในการขอซื้ออุปกรณ์เพิ่มเติมได้</w:t>
      </w:r>
    </w:p>
    <w:p w14:paraId="3AFDC1CB" w14:textId="61341181" w:rsidR="00A04C81" w:rsidRDefault="00A04C81" w:rsidP="00A04C81">
      <w:pPr>
        <w:ind w:left="1512" w:firstLine="648"/>
        <w:rPr>
          <w:rFonts w:hint="cs"/>
          <w:cs/>
        </w:rPr>
      </w:pPr>
      <w:r>
        <w:t xml:space="preserve">2) input: </w:t>
      </w:r>
      <w:r>
        <w:rPr>
          <w:rFonts w:hint="cs"/>
          <w:cs/>
        </w:rPr>
        <w:t>รายชื่ออุปกรณ์ที่มีความประสงค์ต้องการในภาควิชาซื้อเพิ่มเติม</w:t>
      </w:r>
    </w:p>
    <w:p w14:paraId="34004D28" w14:textId="663B8C93" w:rsidR="00A04C81" w:rsidRDefault="00A04C81" w:rsidP="00A04C81">
      <w:pPr>
        <w:ind w:left="1512" w:firstLine="648"/>
        <w:rPr>
          <w:rFonts w:hint="cs"/>
        </w:rPr>
      </w:pPr>
      <w:r>
        <w:rPr>
          <w:rFonts w:hint="cs"/>
          <w:cs/>
        </w:rPr>
        <w:t>3</w:t>
      </w:r>
      <w:r>
        <w:t xml:space="preserve">) process: </w:t>
      </w:r>
      <w:r w:rsidR="00397E4C">
        <w:rPr>
          <w:rFonts w:hint="cs"/>
          <w:cs/>
        </w:rPr>
        <w:t>ระบบ</w:t>
      </w:r>
      <w:r w:rsidR="00F8655C">
        <w:rPr>
          <w:rFonts w:hint="cs"/>
          <w:cs/>
        </w:rPr>
        <w:t>ทำการ</w:t>
      </w:r>
      <w:r w:rsidR="00397E4C">
        <w:rPr>
          <w:rFonts w:hint="cs"/>
          <w:cs/>
        </w:rPr>
        <w:t>บันทึกข้อความ และแจ้งไปยังเจ้าหน้าที่ผู้ดูแล</w:t>
      </w:r>
    </w:p>
    <w:p w14:paraId="0A9CCB28" w14:textId="2F8DA961" w:rsidR="00A04C81" w:rsidRDefault="00A04C81" w:rsidP="00A04C81">
      <w:pPr>
        <w:ind w:left="1512" w:firstLine="648"/>
        <w:rPr>
          <w:cs/>
        </w:rPr>
      </w:pPr>
      <w:r>
        <w:rPr>
          <w:rFonts w:hint="cs"/>
          <w:cs/>
        </w:rPr>
        <w:t>4</w:t>
      </w:r>
      <w:r>
        <w:t xml:space="preserve">) output: </w:t>
      </w:r>
      <w:r>
        <w:rPr>
          <w:rFonts w:hint="cs"/>
          <w:cs/>
        </w:rPr>
        <w:t>-</w:t>
      </w:r>
      <w:r>
        <w:t xml:space="preserve"> </w:t>
      </w:r>
    </w:p>
    <w:p w14:paraId="6B257C52" w14:textId="79C02136" w:rsidR="009674EC" w:rsidRDefault="00A04C81" w:rsidP="003C00D9">
      <w:pPr>
        <w:ind w:left="1440" w:firstLine="648"/>
      </w:pPr>
      <w:r>
        <w:rPr>
          <w:rFonts w:hint="cs"/>
          <w:cs/>
        </w:rPr>
        <w:t>5</w:t>
      </w:r>
      <w:r>
        <w:t>)</w:t>
      </w:r>
      <w:r>
        <w:rPr>
          <w:rFonts w:hint="cs"/>
          <w:cs/>
        </w:rPr>
        <w:t xml:space="preserve"> </w:t>
      </w:r>
      <w:r>
        <w:t xml:space="preserve">error handling: </w:t>
      </w:r>
      <w:r>
        <w:rPr>
          <w:rFonts w:hint="cs"/>
          <w:cs/>
        </w:rPr>
        <w:t>-</w:t>
      </w:r>
    </w:p>
    <w:p w14:paraId="5AC718CB" w14:textId="77777777" w:rsidR="003745DD" w:rsidRDefault="003745DD" w:rsidP="003C00D9">
      <w:pPr>
        <w:ind w:left="1440" w:firstLine="648"/>
        <w:rPr>
          <w:rFonts w:hint="cs"/>
          <w:cs/>
        </w:rPr>
      </w:pPr>
    </w:p>
    <w:p w14:paraId="30D83A74" w14:textId="522F0CEB" w:rsidR="009674EC" w:rsidRDefault="009674EC" w:rsidP="009539C9">
      <w:pPr>
        <w:rPr>
          <w:cs/>
        </w:rPr>
      </w:pPr>
    </w:p>
    <w:p w14:paraId="7247510D" w14:textId="77777777" w:rsidR="009674EC" w:rsidRDefault="009674EC" w:rsidP="00D95A4B">
      <w:pPr>
        <w:pStyle w:val="a"/>
        <w:numPr>
          <w:ilvl w:val="1"/>
          <w:numId w:val="42"/>
        </w:numPr>
      </w:pPr>
      <w:r>
        <w:rPr>
          <w:rFonts w:hint="cs"/>
          <w:cs/>
        </w:rPr>
        <w:t xml:space="preserve">ความต้องการแบบ </w:t>
      </w:r>
      <w:r>
        <w:t>Non-functional</w:t>
      </w:r>
    </w:p>
    <w:p w14:paraId="34FD428E" w14:textId="77777777" w:rsidR="009674EC" w:rsidRDefault="009674EC" w:rsidP="003C00D9">
      <w:pPr>
        <w:pStyle w:val="a"/>
        <w:numPr>
          <w:ilvl w:val="0"/>
          <w:numId w:val="0"/>
        </w:numPr>
        <w:ind w:left="990"/>
        <w:rPr>
          <w:rFonts w:hint="cs"/>
        </w:rPr>
      </w:pPr>
    </w:p>
    <w:p w14:paraId="72EF0B8A" w14:textId="77777777" w:rsidR="009674EC" w:rsidRPr="00C96C88" w:rsidRDefault="009674EC" w:rsidP="00D95A4B">
      <w:pPr>
        <w:pStyle w:val="a"/>
        <w:numPr>
          <w:ilvl w:val="2"/>
          <w:numId w:val="16"/>
        </w:numPr>
      </w:pPr>
      <w:r w:rsidRPr="00C96C88">
        <w:t xml:space="preserve">Performance: </w:t>
      </w:r>
      <w:r w:rsidRPr="00C96C88">
        <w:rPr>
          <w:rFonts w:hint="cs"/>
          <w:cs/>
        </w:rPr>
        <w:t>บอกประสิทธิภาพของการทำงานภายใต้สภาพแวดล้อมต่าง</w:t>
      </w:r>
      <w:r>
        <w:rPr>
          <w:rFonts w:hint="cs"/>
          <w:cs/>
        </w:rPr>
        <w:t xml:space="preserve"> </w:t>
      </w:r>
      <w:r w:rsidRPr="00C96C88">
        <w:rPr>
          <w:rFonts w:hint="cs"/>
          <w:cs/>
        </w:rPr>
        <w:t>ๆ เช่น</w:t>
      </w:r>
    </w:p>
    <w:p w14:paraId="6728D3E2" w14:textId="41670F35" w:rsidR="009674EC" w:rsidRPr="00C96C88" w:rsidRDefault="009674EC" w:rsidP="009674EC">
      <w:pPr>
        <w:pStyle w:val="a"/>
        <w:numPr>
          <w:ilvl w:val="3"/>
          <w:numId w:val="16"/>
        </w:numPr>
        <w:rPr>
          <w:rFonts w:hint="cs"/>
        </w:rPr>
      </w:pPr>
      <w:r w:rsidRPr="00C96C88">
        <w:rPr>
          <w:rFonts w:hint="cs"/>
          <w:cs/>
        </w:rPr>
        <w:t>ระบบรองรับคำขอการ</w:t>
      </w:r>
      <w:r>
        <w:rPr>
          <w:rFonts w:hint="cs"/>
          <w:cs/>
        </w:rPr>
        <w:t>ยืมอุปกรณ์</w:t>
      </w:r>
      <w:r w:rsidRPr="00C96C88">
        <w:rPr>
          <w:rFonts w:hint="cs"/>
          <w:cs/>
        </w:rPr>
        <w:t>จากนิสิต</w:t>
      </w:r>
      <w:r>
        <w:rPr>
          <w:rFonts w:hint="cs"/>
          <w:cs/>
        </w:rPr>
        <w:t xml:space="preserve"> อาจารย์ หรือบุคคลากร</w:t>
      </w:r>
      <w:r w:rsidRPr="00C96C88">
        <w:rPr>
          <w:rFonts w:hint="cs"/>
          <w:cs/>
        </w:rPr>
        <w:t xml:space="preserve">พร้อมกันได้ โดยระบบสามารถรองรับคำขอได้ </w:t>
      </w:r>
      <w:r w:rsidR="00C010CE">
        <w:rPr>
          <w:rFonts w:hint="cs"/>
          <w:cs/>
        </w:rPr>
        <w:t>100</w:t>
      </w:r>
      <w:r w:rsidRPr="00C96C88">
        <w:t xml:space="preserve"> </w:t>
      </w:r>
      <w:r w:rsidRPr="00C96C88">
        <w:rPr>
          <w:rFonts w:hint="cs"/>
          <w:cs/>
        </w:rPr>
        <w:t xml:space="preserve">คำขอในเวลา </w:t>
      </w:r>
      <w:r w:rsidR="00C010CE">
        <w:rPr>
          <w:rFonts w:hint="cs"/>
          <w:cs/>
        </w:rPr>
        <w:t>1</w:t>
      </w:r>
      <w:r w:rsidRPr="00C96C88">
        <w:t xml:space="preserve"> </w:t>
      </w:r>
      <w:r w:rsidRPr="00C96C88">
        <w:rPr>
          <w:rFonts w:hint="cs"/>
          <w:cs/>
        </w:rPr>
        <w:t>วินาท</w:t>
      </w:r>
      <w:r w:rsidR="003C00D9">
        <w:rPr>
          <w:rFonts w:hint="cs"/>
          <w:cs/>
        </w:rPr>
        <w:t>ี</w:t>
      </w:r>
    </w:p>
    <w:p w14:paraId="24556277" w14:textId="77777777" w:rsidR="009674EC" w:rsidRDefault="009674EC" w:rsidP="00D95A4B">
      <w:pPr>
        <w:pStyle w:val="a"/>
        <w:numPr>
          <w:ilvl w:val="2"/>
          <w:numId w:val="15"/>
        </w:numPr>
      </w:pPr>
      <w:r w:rsidRPr="00C96C88">
        <w:t xml:space="preserve">Reliability: </w:t>
      </w:r>
      <w:r w:rsidRPr="00C96C88">
        <w:rPr>
          <w:rFonts w:hint="cs"/>
          <w:cs/>
        </w:rPr>
        <w:t xml:space="preserve">บอกความน่าเชื่อถือของระบบ </w:t>
      </w:r>
    </w:p>
    <w:p w14:paraId="7AAF2F24" w14:textId="77777777" w:rsidR="009674EC" w:rsidRDefault="009674EC" w:rsidP="00D95A4B">
      <w:pPr>
        <w:pStyle w:val="a"/>
        <w:numPr>
          <w:ilvl w:val="3"/>
          <w:numId w:val="15"/>
        </w:numPr>
      </w:pPr>
      <w:r w:rsidRPr="001B5257">
        <w:rPr>
          <w:cs/>
        </w:rPr>
        <w:t>มีการแก้ไขที่รวดเร็ว ถ้าเว็บไซต์เกิดปัญหา โดยใช้เวลาในการแก้ไขหลังจา</w:t>
      </w:r>
      <w:r w:rsidRPr="001B5257">
        <w:rPr>
          <w:rFonts w:hint="cs"/>
          <w:cs/>
        </w:rPr>
        <w:t>ก</w:t>
      </w:r>
      <w:r w:rsidRPr="001B5257">
        <w:rPr>
          <w:cs/>
        </w:rPr>
        <w:t>ตรวจพ</w:t>
      </w:r>
      <w:r w:rsidRPr="001B5257">
        <w:rPr>
          <w:rFonts w:hint="cs"/>
          <w:cs/>
        </w:rPr>
        <w:t>บ</w:t>
      </w:r>
      <w:r w:rsidRPr="001B5257">
        <w:rPr>
          <w:cs/>
        </w:rPr>
        <w:t>ปัญหาหรือมีผู้แจ้งปัญหาให้ทราบไม่ควรเกิน 30 นาที</w:t>
      </w:r>
    </w:p>
    <w:p w14:paraId="2DB075F6" w14:textId="77777777" w:rsidR="009674EC" w:rsidRDefault="009674EC" w:rsidP="00D95A4B">
      <w:pPr>
        <w:pStyle w:val="a"/>
        <w:numPr>
          <w:ilvl w:val="2"/>
          <w:numId w:val="15"/>
        </w:numPr>
      </w:pPr>
      <w:r w:rsidRPr="00C96C88">
        <w:t xml:space="preserve">Availability: </w:t>
      </w:r>
      <w:r w:rsidRPr="00C96C88">
        <w:rPr>
          <w:rFonts w:hint="cs"/>
          <w:cs/>
        </w:rPr>
        <w:t>บอกการใช้งานได้ของระบบ</w:t>
      </w:r>
    </w:p>
    <w:p w14:paraId="65AA17D6" w14:textId="31366EA4" w:rsidR="009674EC" w:rsidRDefault="009674EC" w:rsidP="00D95A4B">
      <w:pPr>
        <w:pStyle w:val="a"/>
        <w:numPr>
          <w:ilvl w:val="3"/>
          <w:numId w:val="15"/>
        </w:numPr>
      </w:pPr>
      <w:r>
        <w:rPr>
          <w:rFonts w:hint="cs"/>
          <w:cs/>
        </w:rPr>
        <w:t>ระบบสามารถทำงานได้ตลอดเวลา 24 ชั่วโมง</w:t>
      </w:r>
    </w:p>
    <w:p w14:paraId="103F69DD" w14:textId="09A68B2F" w:rsidR="00217C23" w:rsidRDefault="00217C23" w:rsidP="00217C23"/>
    <w:p w14:paraId="553648F0" w14:textId="1E99083D" w:rsidR="00217C23" w:rsidRDefault="00217C23" w:rsidP="00217C23"/>
    <w:p w14:paraId="6FDDD8F6" w14:textId="2CD9362D" w:rsidR="00217C23" w:rsidRDefault="00217C23" w:rsidP="00217C23"/>
    <w:p w14:paraId="240029E7" w14:textId="77777777" w:rsidR="00217C23" w:rsidRDefault="00217C23" w:rsidP="00217C23">
      <w:pPr>
        <w:rPr>
          <w:rFonts w:hint="cs"/>
          <w:cs/>
        </w:rPr>
      </w:pPr>
    </w:p>
    <w:p w14:paraId="496152CB" w14:textId="15687C5A" w:rsidR="009674EC" w:rsidRDefault="009674EC" w:rsidP="003C00D9">
      <w:pPr>
        <w:pStyle w:val="a"/>
        <w:numPr>
          <w:ilvl w:val="0"/>
          <w:numId w:val="0"/>
        </w:numPr>
        <w:ind w:left="990"/>
      </w:pPr>
    </w:p>
    <w:p w14:paraId="64774D7A" w14:textId="77777777" w:rsidR="00EA62F1" w:rsidRPr="00C96C88" w:rsidRDefault="00EA62F1" w:rsidP="003C00D9">
      <w:pPr>
        <w:pStyle w:val="a"/>
        <w:numPr>
          <w:ilvl w:val="0"/>
          <w:numId w:val="0"/>
        </w:numPr>
        <w:ind w:left="990"/>
        <w:rPr>
          <w:rFonts w:hint="cs"/>
          <w:cs/>
        </w:rPr>
      </w:pPr>
    </w:p>
    <w:p w14:paraId="35B21EB9" w14:textId="77777777" w:rsidR="009674EC" w:rsidRDefault="009674EC" w:rsidP="00D95A4B">
      <w:pPr>
        <w:pStyle w:val="a"/>
        <w:numPr>
          <w:ilvl w:val="0"/>
          <w:numId w:val="42"/>
        </w:numPr>
      </w:pPr>
      <w:r w:rsidRPr="00E03C0B">
        <w:rPr>
          <w:rFonts w:hint="cs"/>
          <w:cs/>
        </w:rPr>
        <w:lastRenderedPageBreak/>
        <w:t>แผนภาพการวิเคราะห์ระบบ</w:t>
      </w:r>
    </w:p>
    <w:sdt>
      <w:sdtPr>
        <w:rPr>
          <w:b/>
          <w:bCs/>
        </w:rPr>
        <w:id w:val="2073851881"/>
        <w:placeholder>
          <w:docPart w:val="D82D726DDBD549D3AB6165B895A9D46E"/>
        </w:placeholder>
      </w:sdtPr>
      <w:sdtEndPr>
        <w:rPr>
          <w:b w:val="0"/>
          <w:bCs w:val="0"/>
        </w:rPr>
      </w:sdtEndPr>
      <w:sdtContent>
        <w:p w14:paraId="0D51650B" w14:textId="06AE6B55" w:rsidR="009674EC" w:rsidRPr="00E00CBA" w:rsidRDefault="009674EC" w:rsidP="009674EC">
          <w:r w:rsidRPr="00E00CBA">
            <w:t>&lt;</w:t>
          </w:r>
          <w:r>
            <w:rPr>
              <w:rFonts w:cs="TH SarabunPSK" w:hint="cs"/>
              <w:cs/>
            </w:rPr>
            <w:t xml:space="preserve">อาจใส่แผนภาพการวิเคราะห์ระบบ เช่น </w:t>
          </w:r>
          <w:r>
            <w:rPr>
              <w:rFonts w:cs="TH SarabunPSK"/>
            </w:rPr>
            <w:t xml:space="preserve">DFD, Use case diagrams, flow chart, activity diagram </w:t>
          </w:r>
          <w:r>
            <w:rPr>
              <w:rFonts w:cs="TH SarabunPSK" w:hint="cs"/>
              <w:cs/>
            </w:rPr>
            <w:t>เป็นต้น</w:t>
          </w:r>
          <w:r>
            <w:rPr>
              <w:rFonts w:cs="TH SarabunPSK"/>
            </w:rPr>
            <w:t xml:space="preserve"> </w:t>
          </w:r>
          <w:r w:rsidRPr="00E00CBA">
            <w:t>&gt;</w:t>
          </w:r>
        </w:p>
      </w:sdtContent>
    </w:sdt>
    <w:p w14:paraId="069E1591" w14:textId="1A60058B" w:rsidR="009674EC" w:rsidRPr="005D46A9" w:rsidRDefault="009674EC" w:rsidP="00D95A4B">
      <w:pPr>
        <w:pStyle w:val="a"/>
        <w:numPr>
          <w:ilvl w:val="0"/>
          <w:numId w:val="42"/>
        </w:numPr>
      </w:pPr>
      <w:r w:rsidRPr="005D46A9">
        <w:rPr>
          <w:rFonts w:hint="cs"/>
          <w:cs/>
        </w:rPr>
        <w:t>ภาคผนวก</w:t>
      </w:r>
    </w:p>
    <w:p w14:paraId="61999127" w14:textId="69467DF0" w:rsidR="00C80FD0" w:rsidRDefault="00EA62F1" w:rsidP="00EA62F1">
      <w:pPr>
        <w:pStyle w:val="a"/>
        <w:numPr>
          <w:ilvl w:val="0"/>
          <w:numId w:val="40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บันทึกการสำรวจความต้องการของลูกค้า</w:t>
      </w:r>
    </w:p>
    <w:p w14:paraId="562CCE50" w14:textId="19C6A5CA" w:rsidR="008966CC" w:rsidRPr="00EA62F1" w:rsidRDefault="008966CC" w:rsidP="008966CC">
      <w:pPr>
        <w:pStyle w:val="a"/>
        <w:numPr>
          <w:ilvl w:val="0"/>
          <w:numId w:val="0"/>
        </w:numPr>
        <w:ind w:left="1080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1682816" behindDoc="1" locked="0" layoutInCell="1" allowOverlap="1" wp14:anchorId="15D092A2" wp14:editId="0356F580">
            <wp:simplePos x="0" y="0"/>
            <wp:positionH relativeFrom="column">
              <wp:posOffset>514350</wp:posOffset>
            </wp:positionH>
            <wp:positionV relativeFrom="paragraph">
              <wp:posOffset>293327</wp:posOffset>
            </wp:positionV>
            <wp:extent cx="4729924" cy="6309360"/>
            <wp:effectExtent l="0" t="0" r="0" b="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__5309238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924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26A8B" w14:textId="107CAB5C" w:rsidR="00C80FD0" w:rsidRDefault="00C80FD0" w:rsidP="00457C1B">
      <w:pPr>
        <w:jc w:val="left"/>
        <w:rPr>
          <w:rFonts w:ascii="TH Sarabun New" w:hAnsi="TH Sarabun New" w:cs="TH Sarabun New"/>
        </w:rPr>
      </w:pPr>
    </w:p>
    <w:p w14:paraId="409C06D6" w14:textId="77777777" w:rsidR="00C80FD0" w:rsidRPr="00C80FD0" w:rsidRDefault="00C80FD0" w:rsidP="00457C1B">
      <w:pPr>
        <w:jc w:val="left"/>
        <w:rPr>
          <w:cs/>
        </w:rPr>
      </w:pPr>
      <w:bookmarkStart w:id="1" w:name="_GoBack"/>
      <w:bookmarkEnd w:id="1"/>
    </w:p>
    <w:sectPr w:rsidR="00C80FD0" w:rsidRPr="00C80FD0" w:rsidSect="00FC1070">
      <w:headerReference w:type="default" r:id="rId29"/>
      <w:footerReference w:type="default" r:id="rId30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DCEBDC" w14:textId="77777777" w:rsidR="00631C2C" w:rsidRDefault="00631C2C" w:rsidP="00086F1C">
      <w:pPr>
        <w:spacing w:after="0" w:line="240" w:lineRule="auto"/>
      </w:pPr>
      <w:r>
        <w:separator/>
      </w:r>
    </w:p>
  </w:endnote>
  <w:endnote w:type="continuationSeparator" w:id="0">
    <w:p w14:paraId="1064B897" w14:textId="77777777" w:rsidR="00631C2C" w:rsidRDefault="00631C2C" w:rsidP="0008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1D1E1" w14:textId="0EE57FCE" w:rsidR="00E32FB7" w:rsidRDefault="00E32FB7" w:rsidP="008F1724">
    <w:pPr>
      <w:pStyle w:val="a9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 w:rsidR="009674EC">
      <w:rPr>
        <w:rFonts w:asciiTheme="majorHAnsi" w:eastAsiaTheme="majorEastAsia" w:hAnsiTheme="majorHAnsi" w:cstheme="majorBidi"/>
        <w:sz w:val="24"/>
        <w:szCs w:val="24"/>
      </w:rPr>
      <w:t>version 1.0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theme="majorBidi"/>
        <w:sz w:val="20"/>
        <w:szCs w:val="28"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\* MERGEFORMAT </w:instrText>
    </w:r>
    <w:r w:rsidRPr="00FC1070">
      <w:rPr>
        <w:rFonts w:eastAsiaTheme="minorEastAsia"/>
        <w:sz w:val="24"/>
        <w:szCs w:val="36"/>
      </w:rPr>
      <w:fldChar w:fldCharType="separate"/>
    </w:r>
    <w:r w:rsidR="00883513" w:rsidRPr="00883513">
      <w:rPr>
        <w:rFonts w:asciiTheme="majorHAnsi" w:eastAsiaTheme="majorEastAsia" w:hAnsiTheme="majorHAnsi" w:cstheme="majorBidi"/>
        <w:noProof/>
        <w:sz w:val="24"/>
        <w:szCs w:val="36"/>
      </w:rPr>
      <w:t>6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783D8984" w14:textId="77777777" w:rsidR="00E32FB7" w:rsidRDefault="00E32FB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27E1F" w14:textId="77777777" w:rsidR="00631C2C" w:rsidRDefault="00631C2C" w:rsidP="00086F1C">
      <w:pPr>
        <w:spacing w:after="0" w:line="240" w:lineRule="auto"/>
      </w:pPr>
      <w:r>
        <w:separator/>
      </w:r>
    </w:p>
  </w:footnote>
  <w:footnote w:type="continuationSeparator" w:id="0">
    <w:p w14:paraId="1B57108B" w14:textId="77777777" w:rsidR="00631C2C" w:rsidRDefault="00631C2C" w:rsidP="00086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609A3D" w14:textId="237F5174" w:rsidR="00E32FB7" w:rsidRDefault="009674EC" w:rsidP="008F1724">
    <w:pPr>
      <w:pStyle w:val="a7"/>
      <w:pBdr>
        <w:bottom w:val="single" w:sz="4" w:space="1" w:color="auto"/>
      </w:pBdr>
      <w:jc w:val="right"/>
      <w:rPr>
        <w:rFonts w:hint="cs"/>
        <w:cs/>
      </w:rPr>
    </w:pPr>
    <w:r>
      <w:rPr>
        <w:rFonts w:hint="cs"/>
        <w:cs/>
      </w:rPr>
      <w:t>ระบบยืม</w:t>
    </w:r>
    <w:r>
      <w:softHyphen/>
      <w:t>-</w:t>
    </w:r>
    <w:r>
      <w:rPr>
        <w:rFonts w:hint="cs"/>
        <w:cs/>
      </w:rPr>
      <w:t>คืนอุปกรณ์สำหรับภาควิชาวิศวกรรมคอมพิวเตอร์</w:t>
    </w:r>
  </w:p>
  <w:p w14:paraId="5909DD7E" w14:textId="77777777" w:rsidR="00E32FB7" w:rsidRPr="00086F1C" w:rsidRDefault="00E32FB7" w:rsidP="00086F1C">
    <w:pPr>
      <w:pStyle w:val="a7"/>
      <w:jc w:val="center"/>
      <w:rPr>
        <w:rFonts w:asciiTheme="majorHAnsi" w:eastAsiaTheme="majorEastAsia" w:hAnsiTheme="majorHAnsi" w:cstheme="majorBid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B4B60"/>
    <w:multiLevelType w:val="hybridMultilevel"/>
    <w:tmpl w:val="2B6AD9D2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C890E92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1C2FA2"/>
    <w:multiLevelType w:val="multilevel"/>
    <w:tmpl w:val="9048A414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lang w:bidi="th-TH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B462F06"/>
    <w:multiLevelType w:val="multilevel"/>
    <w:tmpl w:val="56BA79E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4D1704"/>
    <w:multiLevelType w:val="hybridMultilevel"/>
    <w:tmpl w:val="4CC21268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F2E01786">
      <w:start w:val="3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A57E22"/>
    <w:multiLevelType w:val="hybridMultilevel"/>
    <w:tmpl w:val="684E1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35567"/>
    <w:multiLevelType w:val="hybridMultilevel"/>
    <w:tmpl w:val="5398529C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63B05"/>
    <w:multiLevelType w:val="hybridMultilevel"/>
    <w:tmpl w:val="C0EA7132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26365A7A">
      <w:start w:val="1"/>
      <w:numFmt w:val="bullet"/>
      <w:pStyle w:val="a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  <w:sz w:val="32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9B45A2"/>
    <w:multiLevelType w:val="hybridMultilevel"/>
    <w:tmpl w:val="CB589FB4"/>
    <w:lvl w:ilvl="0" w:tplc="0BAAB72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9F2073"/>
    <w:multiLevelType w:val="multilevel"/>
    <w:tmpl w:val="FC90B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CB36A4"/>
    <w:multiLevelType w:val="hybridMultilevel"/>
    <w:tmpl w:val="CDF4C7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9060BFE"/>
    <w:multiLevelType w:val="hybridMultilevel"/>
    <w:tmpl w:val="435C7BFE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1F88040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14D12CE"/>
    <w:multiLevelType w:val="hybridMultilevel"/>
    <w:tmpl w:val="A768ECB6"/>
    <w:lvl w:ilvl="0" w:tplc="F31CFE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6365A7A">
      <w:start w:val="1"/>
      <w:numFmt w:val="bullet"/>
      <w:lvlText w:val="-"/>
      <w:lvlJc w:val="left"/>
      <w:pPr>
        <w:ind w:left="2160" w:hanging="360"/>
      </w:pPr>
      <w:rPr>
        <w:rFonts w:ascii="Cordia New" w:eastAsiaTheme="minorHAnsi" w:hAnsi="Cordia New" w:cs="Cordia New" w:hint="default"/>
        <w:sz w:val="32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8260D2"/>
    <w:multiLevelType w:val="hybridMultilevel"/>
    <w:tmpl w:val="7D8AA1B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7FC0D7C"/>
    <w:multiLevelType w:val="hybridMultilevel"/>
    <w:tmpl w:val="CB9A67DC"/>
    <w:lvl w:ilvl="0" w:tplc="F31CFE7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380BC4"/>
    <w:multiLevelType w:val="multilevel"/>
    <w:tmpl w:val="2F38DC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9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8" w15:restartNumberingAfterBreak="0">
    <w:nsid w:val="3CA70E5E"/>
    <w:multiLevelType w:val="hybridMultilevel"/>
    <w:tmpl w:val="30D25584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390CF7E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F3F2685"/>
    <w:multiLevelType w:val="hybridMultilevel"/>
    <w:tmpl w:val="CBCAAF3A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2B71DC8"/>
    <w:multiLevelType w:val="multilevel"/>
    <w:tmpl w:val="56B02EA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42CD6D76"/>
    <w:multiLevelType w:val="hybridMultilevel"/>
    <w:tmpl w:val="1C0C6CA8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6D10B6B"/>
    <w:multiLevelType w:val="hybridMultilevel"/>
    <w:tmpl w:val="5A782D08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8B0510D"/>
    <w:multiLevelType w:val="hybridMultilevel"/>
    <w:tmpl w:val="5E44CBBC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5C583F"/>
    <w:multiLevelType w:val="hybridMultilevel"/>
    <w:tmpl w:val="144C18AE"/>
    <w:lvl w:ilvl="0" w:tplc="968A9538">
      <w:start w:val="2"/>
      <w:numFmt w:val="bullet"/>
      <w:lvlText w:val="-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4DF90C93"/>
    <w:multiLevelType w:val="hybridMultilevel"/>
    <w:tmpl w:val="4AF617D6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43C52CC"/>
    <w:multiLevelType w:val="multilevel"/>
    <w:tmpl w:val="01EC2CE8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7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28" w15:restartNumberingAfterBreak="0">
    <w:nsid w:val="62BB72E7"/>
    <w:multiLevelType w:val="hybridMultilevel"/>
    <w:tmpl w:val="D1E6DB32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9A07332"/>
    <w:multiLevelType w:val="hybridMultilevel"/>
    <w:tmpl w:val="9648F49A"/>
    <w:lvl w:ilvl="0" w:tplc="4084819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6A0510BD"/>
    <w:multiLevelType w:val="multilevel"/>
    <w:tmpl w:val="970C508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1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5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32" w15:restartNumberingAfterBreak="0">
    <w:nsid w:val="712F70F2"/>
    <w:multiLevelType w:val="hybridMultilevel"/>
    <w:tmpl w:val="64B86D0A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F2E01786">
      <w:start w:val="3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2" w:tplc="F2E01786">
      <w:start w:val="3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2F90E1E"/>
    <w:multiLevelType w:val="multilevel"/>
    <w:tmpl w:val="90EC449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6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68" w:hanging="1800"/>
      </w:pPr>
      <w:rPr>
        <w:rFonts w:hint="default"/>
      </w:rPr>
    </w:lvl>
  </w:abstractNum>
  <w:abstractNum w:abstractNumId="34" w15:restartNumberingAfterBreak="0">
    <w:nsid w:val="79F27E47"/>
    <w:multiLevelType w:val="hybridMultilevel"/>
    <w:tmpl w:val="1862BAD0"/>
    <w:lvl w:ilvl="0" w:tplc="D84672E4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DCF3B39"/>
    <w:multiLevelType w:val="multilevel"/>
    <w:tmpl w:val="00808CF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6" w15:restartNumberingAfterBreak="0">
    <w:nsid w:val="7E0D0C09"/>
    <w:multiLevelType w:val="multilevel"/>
    <w:tmpl w:val="B57849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F0942B9"/>
    <w:multiLevelType w:val="hybridMultilevel"/>
    <w:tmpl w:val="FF806F5A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386882"/>
    <w:multiLevelType w:val="hybridMultilevel"/>
    <w:tmpl w:val="1530407E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5"/>
  </w:num>
  <w:num w:numId="4">
    <w:abstractNumId w:val="27"/>
  </w:num>
  <w:num w:numId="5">
    <w:abstractNumId w:val="27"/>
  </w:num>
  <w:num w:numId="6">
    <w:abstractNumId w:val="11"/>
  </w:num>
  <w:num w:numId="7">
    <w:abstractNumId w:val="7"/>
  </w:num>
  <w:num w:numId="8">
    <w:abstractNumId w:val="31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2"/>
  </w:num>
  <w:num w:numId="12">
    <w:abstractNumId w:val="20"/>
  </w:num>
  <w:num w:numId="13">
    <w:abstractNumId w:val="17"/>
  </w:num>
  <w:num w:numId="14">
    <w:abstractNumId w:val="30"/>
  </w:num>
  <w:num w:numId="15">
    <w:abstractNumId w:val="36"/>
  </w:num>
  <w:num w:numId="16">
    <w:abstractNumId w:val="33"/>
  </w:num>
  <w:num w:numId="17">
    <w:abstractNumId w:val="1"/>
  </w:num>
  <w:num w:numId="18">
    <w:abstractNumId w:val="24"/>
  </w:num>
  <w:num w:numId="19">
    <w:abstractNumId w:val="4"/>
  </w:num>
  <w:num w:numId="20">
    <w:abstractNumId w:val="9"/>
  </w:num>
  <w:num w:numId="21">
    <w:abstractNumId w:val="13"/>
  </w:num>
  <w:num w:numId="22">
    <w:abstractNumId w:val="0"/>
  </w:num>
  <w:num w:numId="23">
    <w:abstractNumId w:val="38"/>
  </w:num>
  <w:num w:numId="24">
    <w:abstractNumId w:val="25"/>
  </w:num>
  <w:num w:numId="25">
    <w:abstractNumId w:val="37"/>
  </w:num>
  <w:num w:numId="26">
    <w:abstractNumId w:val="21"/>
  </w:num>
  <w:num w:numId="27">
    <w:abstractNumId w:val="28"/>
  </w:num>
  <w:num w:numId="28">
    <w:abstractNumId w:val="6"/>
  </w:num>
  <w:num w:numId="29">
    <w:abstractNumId w:val="19"/>
  </w:num>
  <w:num w:numId="30">
    <w:abstractNumId w:val="22"/>
  </w:num>
  <w:num w:numId="31">
    <w:abstractNumId w:val="23"/>
  </w:num>
  <w:num w:numId="32">
    <w:abstractNumId w:val="18"/>
  </w:num>
  <w:num w:numId="33">
    <w:abstractNumId w:val="29"/>
  </w:num>
  <w:num w:numId="34">
    <w:abstractNumId w:val="26"/>
  </w:num>
  <w:num w:numId="35">
    <w:abstractNumId w:val="34"/>
  </w:num>
  <w:num w:numId="36">
    <w:abstractNumId w:val="3"/>
  </w:num>
  <w:num w:numId="37">
    <w:abstractNumId w:val="32"/>
  </w:num>
  <w:num w:numId="38">
    <w:abstractNumId w:val="16"/>
  </w:num>
  <w:num w:numId="39">
    <w:abstractNumId w:val="14"/>
  </w:num>
  <w:num w:numId="40">
    <w:abstractNumId w:val="8"/>
  </w:num>
  <w:num w:numId="41">
    <w:abstractNumId w:val="12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019"/>
    <w:rsid w:val="00001C0A"/>
    <w:rsid w:val="000032D2"/>
    <w:rsid w:val="00022C38"/>
    <w:rsid w:val="00053F43"/>
    <w:rsid w:val="00086F1C"/>
    <w:rsid w:val="000A11CF"/>
    <w:rsid w:val="000B2536"/>
    <w:rsid w:val="000E76C5"/>
    <w:rsid w:val="000F08C2"/>
    <w:rsid w:val="00102E2E"/>
    <w:rsid w:val="001203E5"/>
    <w:rsid w:val="00126B2B"/>
    <w:rsid w:val="00142B8F"/>
    <w:rsid w:val="00153CD7"/>
    <w:rsid w:val="00157EF2"/>
    <w:rsid w:val="00182049"/>
    <w:rsid w:val="0018696E"/>
    <w:rsid w:val="0019080A"/>
    <w:rsid w:val="001B5257"/>
    <w:rsid w:val="001C1731"/>
    <w:rsid w:val="001C6B1D"/>
    <w:rsid w:val="001C7B81"/>
    <w:rsid w:val="001D0E50"/>
    <w:rsid w:val="001F241A"/>
    <w:rsid w:val="00217C23"/>
    <w:rsid w:val="00231F06"/>
    <w:rsid w:val="0025560C"/>
    <w:rsid w:val="0028550E"/>
    <w:rsid w:val="003068A9"/>
    <w:rsid w:val="003161AF"/>
    <w:rsid w:val="003411AA"/>
    <w:rsid w:val="003463F3"/>
    <w:rsid w:val="00352A21"/>
    <w:rsid w:val="003745DD"/>
    <w:rsid w:val="00376C6F"/>
    <w:rsid w:val="003813AA"/>
    <w:rsid w:val="00384DD2"/>
    <w:rsid w:val="003903BE"/>
    <w:rsid w:val="00392CFE"/>
    <w:rsid w:val="00397E4C"/>
    <w:rsid w:val="003A1B0F"/>
    <w:rsid w:val="003A5C12"/>
    <w:rsid w:val="003C00D9"/>
    <w:rsid w:val="003C341D"/>
    <w:rsid w:val="003C38CE"/>
    <w:rsid w:val="003E27F9"/>
    <w:rsid w:val="003F0308"/>
    <w:rsid w:val="00407AF6"/>
    <w:rsid w:val="00416B1E"/>
    <w:rsid w:val="00457C1B"/>
    <w:rsid w:val="00482DFC"/>
    <w:rsid w:val="00492BC6"/>
    <w:rsid w:val="004A1A73"/>
    <w:rsid w:val="004A2F75"/>
    <w:rsid w:val="004C0D85"/>
    <w:rsid w:val="004C2B6F"/>
    <w:rsid w:val="004C54B1"/>
    <w:rsid w:val="004E27C5"/>
    <w:rsid w:val="00513C44"/>
    <w:rsid w:val="0052389B"/>
    <w:rsid w:val="0052484F"/>
    <w:rsid w:val="00525FC7"/>
    <w:rsid w:val="00547705"/>
    <w:rsid w:val="00552476"/>
    <w:rsid w:val="00556B8F"/>
    <w:rsid w:val="005607EC"/>
    <w:rsid w:val="005644DA"/>
    <w:rsid w:val="005651D9"/>
    <w:rsid w:val="005724A6"/>
    <w:rsid w:val="00572DAC"/>
    <w:rsid w:val="005961E7"/>
    <w:rsid w:val="005A5761"/>
    <w:rsid w:val="005B6BD6"/>
    <w:rsid w:val="005D2426"/>
    <w:rsid w:val="005D4368"/>
    <w:rsid w:val="005D46A9"/>
    <w:rsid w:val="005F3710"/>
    <w:rsid w:val="005F5B3F"/>
    <w:rsid w:val="00602EF6"/>
    <w:rsid w:val="006226B3"/>
    <w:rsid w:val="00631C2C"/>
    <w:rsid w:val="00632FA8"/>
    <w:rsid w:val="00637606"/>
    <w:rsid w:val="00637837"/>
    <w:rsid w:val="00665EBD"/>
    <w:rsid w:val="00671800"/>
    <w:rsid w:val="0067440B"/>
    <w:rsid w:val="00683AE6"/>
    <w:rsid w:val="00694BAD"/>
    <w:rsid w:val="006B1CA6"/>
    <w:rsid w:val="006C5B87"/>
    <w:rsid w:val="006E3BA7"/>
    <w:rsid w:val="006F28B2"/>
    <w:rsid w:val="00733D31"/>
    <w:rsid w:val="00742999"/>
    <w:rsid w:val="007442D8"/>
    <w:rsid w:val="007F0F2B"/>
    <w:rsid w:val="00807237"/>
    <w:rsid w:val="008225AF"/>
    <w:rsid w:val="0083497D"/>
    <w:rsid w:val="00857797"/>
    <w:rsid w:val="00860773"/>
    <w:rsid w:val="00872D6D"/>
    <w:rsid w:val="00875E62"/>
    <w:rsid w:val="00883513"/>
    <w:rsid w:val="008966CC"/>
    <w:rsid w:val="008B564E"/>
    <w:rsid w:val="008C08CB"/>
    <w:rsid w:val="008C3544"/>
    <w:rsid w:val="008C66FB"/>
    <w:rsid w:val="008F01B2"/>
    <w:rsid w:val="008F1724"/>
    <w:rsid w:val="008F42A8"/>
    <w:rsid w:val="0092173F"/>
    <w:rsid w:val="00925999"/>
    <w:rsid w:val="009360A7"/>
    <w:rsid w:val="00944EF7"/>
    <w:rsid w:val="009539C9"/>
    <w:rsid w:val="00954793"/>
    <w:rsid w:val="009674EC"/>
    <w:rsid w:val="00973D52"/>
    <w:rsid w:val="009810F5"/>
    <w:rsid w:val="0098760C"/>
    <w:rsid w:val="009A0A66"/>
    <w:rsid w:val="009B42BB"/>
    <w:rsid w:val="009B6BBF"/>
    <w:rsid w:val="009C2868"/>
    <w:rsid w:val="009D30CA"/>
    <w:rsid w:val="00A04C81"/>
    <w:rsid w:val="00A23984"/>
    <w:rsid w:val="00A36639"/>
    <w:rsid w:val="00A64DBB"/>
    <w:rsid w:val="00A66ABF"/>
    <w:rsid w:val="00A83A8C"/>
    <w:rsid w:val="00AD492A"/>
    <w:rsid w:val="00AD78EA"/>
    <w:rsid w:val="00AF7B9F"/>
    <w:rsid w:val="00B025CF"/>
    <w:rsid w:val="00B35BDD"/>
    <w:rsid w:val="00B3630E"/>
    <w:rsid w:val="00B42B86"/>
    <w:rsid w:val="00B436B3"/>
    <w:rsid w:val="00B47747"/>
    <w:rsid w:val="00B54D41"/>
    <w:rsid w:val="00B8554C"/>
    <w:rsid w:val="00BA2D17"/>
    <w:rsid w:val="00BA4AB3"/>
    <w:rsid w:val="00BC650D"/>
    <w:rsid w:val="00BD5D52"/>
    <w:rsid w:val="00BE548C"/>
    <w:rsid w:val="00BF2BF8"/>
    <w:rsid w:val="00C00113"/>
    <w:rsid w:val="00C01035"/>
    <w:rsid w:val="00C010CE"/>
    <w:rsid w:val="00C0267F"/>
    <w:rsid w:val="00C061C3"/>
    <w:rsid w:val="00C06B11"/>
    <w:rsid w:val="00C10CE3"/>
    <w:rsid w:val="00C157E1"/>
    <w:rsid w:val="00C23B91"/>
    <w:rsid w:val="00C25552"/>
    <w:rsid w:val="00C379D7"/>
    <w:rsid w:val="00C40390"/>
    <w:rsid w:val="00C61B85"/>
    <w:rsid w:val="00C80FD0"/>
    <w:rsid w:val="00C96C88"/>
    <w:rsid w:val="00C97707"/>
    <w:rsid w:val="00CA330C"/>
    <w:rsid w:val="00CD245D"/>
    <w:rsid w:val="00CD3D97"/>
    <w:rsid w:val="00D1539A"/>
    <w:rsid w:val="00D224DA"/>
    <w:rsid w:val="00D30207"/>
    <w:rsid w:val="00D322DA"/>
    <w:rsid w:val="00D37F06"/>
    <w:rsid w:val="00D47915"/>
    <w:rsid w:val="00D50DF3"/>
    <w:rsid w:val="00D62482"/>
    <w:rsid w:val="00D87EB0"/>
    <w:rsid w:val="00D95A4B"/>
    <w:rsid w:val="00D96169"/>
    <w:rsid w:val="00D97861"/>
    <w:rsid w:val="00D979FD"/>
    <w:rsid w:val="00DC5E83"/>
    <w:rsid w:val="00DD6930"/>
    <w:rsid w:val="00DE1EDA"/>
    <w:rsid w:val="00E00CBA"/>
    <w:rsid w:val="00E03C0B"/>
    <w:rsid w:val="00E052C5"/>
    <w:rsid w:val="00E113F8"/>
    <w:rsid w:val="00E202DD"/>
    <w:rsid w:val="00E24259"/>
    <w:rsid w:val="00E3185C"/>
    <w:rsid w:val="00E32FB7"/>
    <w:rsid w:val="00E357D8"/>
    <w:rsid w:val="00E45CCA"/>
    <w:rsid w:val="00E9461D"/>
    <w:rsid w:val="00EA4543"/>
    <w:rsid w:val="00EA62F1"/>
    <w:rsid w:val="00EB4C42"/>
    <w:rsid w:val="00EC388E"/>
    <w:rsid w:val="00ED0650"/>
    <w:rsid w:val="00ED445B"/>
    <w:rsid w:val="00EF03EF"/>
    <w:rsid w:val="00F016B4"/>
    <w:rsid w:val="00F24E34"/>
    <w:rsid w:val="00F25513"/>
    <w:rsid w:val="00F3393C"/>
    <w:rsid w:val="00F379FD"/>
    <w:rsid w:val="00F415E5"/>
    <w:rsid w:val="00F45019"/>
    <w:rsid w:val="00F46239"/>
    <w:rsid w:val="00F566AE"/>
    <w:rsid w:val="00F61A83"/>
    <w:rsid w:val="00F657BD"/>
    <w:rsid w:val="00F72DC6"/>
    <w:rsid w:val="00F73412"/>
    <w:rsid w:val="00F8655C"/>
    <w:rsid w:val="00F92788"/>
    <w:rsid w:val="00FB2B8C"/>
    <w:rsid w:val="00FC1070"/>
    <w:rsid w:val="00FC2B89"/>
    <w:rsid w:val="00FD3457"/>
    <w:rsid w:val="00FF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3E545"/>
  <w15:docId w15:val="{D936F61D-BC11-4054-AFFF-F09F0055C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B2B8C"/>
    <w:pPr>
      <w:jc w:val="both"/>
    </w:pPr>
  </w:style>
  <w:style w:type="paragraph" w:styleId="2">
    <w:name w:val="heading 2"/>
    <w:next w:val="a0"/>
    <w:link w:val="20"/>
    <w:autoRedefine/>
    <w:uiPriority w:val="9"/>
    <w:unhideWhenUsed/>
    <w:qFormat/>
    <w:rsid w:val="00FB2B8C"/>
    <w:pPr>
      <w:keepNext/>
      <w:keepLines/>
      <w:spacing w:before="200"/>
      <w:ind w:left="720" w:hanging="36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autoRedefine/>
    <w:uiPriority w:val="34"/>
    <w:qFormat/>
    <w:rsid w:val="00D95A4B"/>
    <w:pPr>
      <w:numPr>
        <w:ilvl w:val="1"/>
        <w:numId w:val="40"/>
      </w:numPr>
      <w:spacing w:after="160" w:line="259" w:lineRule="auto"/>
      <w:contextualSpacing/>
    </w:pPr>
    <w:rPr>
      <w:rFonts w:cstheme="minorHAnsi"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20">
    <w:name w:val="หัวเรื่อง 2 อักขระ"/>
    <w:basedOn w:val="a1"/>
    <w:link w:val="2"/>
    <w:uiPriority w:val="9"/>
    <w:rsid w:val="00FB2B8C"/>
    <w:rPr>
      <w:rFonts w:asciiTheme="majorHAnsi" w:eastAsiaTheme="majorEastAsia" w:hAnsiTheme="majorHAnsi" w:cstheme="majorHAnsi"/>
      <w:b/>
      <w:bCs/>
      <w:sz w:val="26"/>
      <w:szCs w:val="32"/>
    </w:rPr>
  </w:style>
  <w:style w:type="character" w:styleId="a4">
    <w:name w:val="Placeholder Text"/>
    <w:basedOn w:val="a1"/>
    <w:uiPriority w:val="99"/>
    <w:semiHidden/>
    <w:rsid w:val="00C157E1"/>
    <w:rPr>
      <w:color w:val="808080"/>
    </w:rPr>
  </w:style>
  <w:style w:type="paragraph" w:styleId="a5">
    <w:name w:val="Balloon Text"/>
    <w:basedOn w:val="a0"/>
    <w:link w:val="a6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1"/>
    <w:link w:val="a5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a7">
    <w:name w:val="header"/>
    <w:basedOn w:val="a0"/>
    <w:link w:val="a8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1"/>
    <w:link w:val="a7"/>
    <w:uiPriority w:val="99"/>
    <w:rsid w:val="00086F1C"/>
    <w:rPr>
      <w:szCs w:val="32"/>
    </w:rPr>
  </w:style>
  <w:style w:type="paragraph" w:styleId="a9">
    <w:name w:val="footer"/>
    <w:basedOn w:val="a0"/>
    <w:link w:val="aa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1"/>
    <w:link w:val="a9"/>
    <w:uiPriority w:val="99"/>
    <w:rsid w:val="00086F1C"/>
    <w:rPr>
      <w:szCs w:val="32"/>
    </w:rPr>
  </w:style>
  <w:style w:type="table" w:styleId="ab">
    <w:name w:val="Table Grid"/>
    <w:basedOn w:val="a2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Medium Shading 1"/>
    <w:basedOn w:val="a2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c">
    <w:name w:val="Light List"/>
    <w:basedOn w:val="a2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d">
    <w:name w:val="Hyperlink"/>
    <w:basedOn w:val="a1"/>
    <w:uiPriority w:val="99"/>
    <w:unhideWhenUsed/>
    <w:rsid w:val="00392CFE"/>
    <w:rPr>
      <w:color w:val="0000FF" w:themeColor="hyperlink"/>
      <w:u w:val="single"/>
    </w:rPr>
  </w:style>
  <w:style w:type="paragraph" w:customStyle="1" w:styleId="Default">
    <w:name w:val="Default"/>
    <w:rsid w:val="00384DD2"/>
    <w:pPr>
      <w:autoSpaceDE w:val="0"/>
      <w:autoSpaceDN w:val="0"/>
      <w:adjustRightInd w:val="0"/>
      <w:spacing w:after="0" w:line="240" w:lineRule="auto"/>
    </w:pPr>
    <w:rPr>
      <w:rFonts w:ascii="Cordia New" w:hAnsi="Cordia New" w:cs="Cordia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6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ll\Desktop\SE\SRS_thai_v3_1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2A9FF2DE9B24ACD945067E06E00D63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73C3232C-C277-4B37-A9DD-63C96AFBAF7A}"/>
      </w:docPartPr>
      <w:docPartBody>
        <w:p w:rsidR="00000000" w:rsidRDefault="002F06F0" w:rsidP="002F06F0">
          <w:pPr>
            <w:pStyle w:val="42A9FF2DE9B24ACD945067E06E00D636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CA1046015C9746AD9F5AEA9D0D6D2E2B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66A9D11-D78B-4180-A907-0163928D0F0B}"/>
      </w:docPartPr>
      <w:docPartBody>
        <w:p w:rsidR="00000000" w:rsidRDefault="002F06F0" w:rsidP="002F06F0">
          <w:pPr>
            <w:pStyle w:val="CA1046015C9746AD9F5AEA9D0D6D2E2B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A4599E74647547B09F3778CB2689103B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7C934058-3A24-45FA-93FB-96B4EE50248D}"/>
      </w:docPartPr>
      <w:docPartBody>
        <w:p w:rsidR="00000000" w:rsidRDefault="002F06F0" w:rsidP="002F06F0">
          <w:pPr>
            <w:pStyle w:val="A4599E74647547B09F3778CB2689103B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AAB3A5435A0A45EB9CC2AD426C5D70A5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3FBABC45-04A1-4A67-95C9-AE2F29F12B95}"/>
      </w:docPartPr>
      <w:docPartBody>
        <w:p w:rsidR="00000000" w:rsidRDefault="002F06F0" w:rsidP="002F06F0">
          <w:pPr>
            <w:pStyle w:val="AAB3A5435A0A45EB9CC2AD426C5D70A5"/>
          </w:pPr>
          <w:r w:rsidRPr="00C157E1">
            <w:rPr>
              <w:rStyle w:val="a3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a3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a3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D82D726DDBD549D3AB6165B895A9D46E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E205DD9D-1456-453F-87DD-B3BCF7095629}"/>
      </w:docPartPr>
      <w:docPartBody>
        <w:p w:rsidR="00000000" w:rsidRDefault="002F06F0" w:rsidP="002F06F0">
          <w:pPr>
            <w:pStyle w:val="D82D726DDBD549D3AB6165B895A9D46E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a3"/>
            </w:rPr>
            <w:t xml:space="preserve">layouts </w:t>
          </w:r>
          <w:r>
            <w:rPr>
              <w:rStyle w:val="a3"/>
              <w:rFonts w:hint="cs"/>
              <w:cs/>
            </w:rPr>
            <w:t xml:space="preserve">ปุ่ม </w:t>
          </w:r>
          <w:r>
            <w:rPr>
              <w:rStyle w:val="a3"/>
            </w:rPr>
            <w:t xml:space="preserve">shortcuts </w:t>
          </w:r>
          <w:r>
            <w:rPr>
              <w:rStyle w:val="a3"/>
              <w:rFonts w:hint="cs"/>
              <w:cs/>
            </w:rPr>
            <w:t>การแสดงข้อความผิดพลาด</w:t>
          </w:r>
          <w:r>
            <w:rPr>
              <w:rStyle w:val="a3"/>
            </w:rPr>
            <w:t xml:space="preserve"> </w:t>
          </w:r>
          <w:r>
            <w:rPr>
              <w:rStyle w:val="a3"/>
              <w:rFonts w:hint="cs"/>
              <w:cs/>
            </w:rPr>
            <w:t>เป็นต้น</w:t>
          </w:r>
          <w:r>
            <w:rPr>
              <w:rStyle w:val="a3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29A"/>
    <w:rsid w:val="000A029A"/>
    <w:rsid w:val="000A3B7D"/>
    <w:rsid w:val="001026D7"/>
    <w:rsid w:val="001940B5"/>
    <w:rsid w:val="002F06F0"/>
    <w:rsid w:val="003D049D"/>
    <w:rsid w:val="00471E7E"/>
    <w:rsid w:val="008D06B0"/>
    <w:rsid w:val="00975F3C"/>
    <w:rsid w:val="00AA4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F3A28ACB2FB4284961727940C8BD646">
    <w:name w:val="AF3A28ACB2FB4284961727940C8BD646"/>
  </w:style>
  <w:style w:type="paragraph" w:customStyle="1" w:styleId="3C7C4DA34D42494CAD1E3D295BE0FBD0">
    <w:name w:val="3C7C4DA34D42494CAD1E3D295BE0FBD0"/>
  </w:style>
  <w:style w:type="character" w:styleId="a3">
    <w:name w:val="Placeholder Text"/>
    <w:basedOn w:val="a0"/>
    <w:uiPriority w:val="99"/>
    <w:semiHidden/>
    <w:rsid w:val="002F06F0"/>
    <w:rPr>
      <w:color w:val="808080"/>
    </w:rPr>
  </w:style>
  <w:style w:type="paragraph" w:customStyle="1" w:styleId="E8FBBF07856C482E9FEB654B2C40B1B9">
    <w:name w:val="E8FBBF07856C482E9FEB654B2C40B1B9"/>
  </w:style>
  <w:style w:type="paragraph" w:customStyle="1" w:styleId="DA1DE1B8DEF54D4EB8F16AEAEAF3B435">
    <w:name w:val="DA1DE1B8DEF54D4EB8F16AEAEAF3B435"/>
  </w:style>
  <w:style w:type="paragraph" w:customStyle="1" w:styleId="F9332294BD424689A247BCD7A93F509A">
    <w:name w:val="F9332294BD424689A247BCD7A93F509A"/>
  </w:style>
  <w:style w:type="paragraph" w:customStyle="1" w:styleId="20682AA7DF1F4E02B6352B059619A9A5">
    <w:name w:val="20682AA7DF1F4E02B6352B059619A9A5"/>
  </w:style>
  <w:style w:type="paragraph" w:customStyle="1" w:styleId="EB8D836ACA30451886CCAC13C9AED82E">
    <w:name w:val="EB8D836ACA30451886CCAC13C9AED82E"/>
  </w:style>
  <w:style w:type="paragraph" w:customStyle="1" w:styleId="F7094297513E4FC0BAA331B37A5D810F">
    <w:name w:val="F7094297513E4FC0BAA331B37A5D810F"/>
  </w:style>
  <w:style w:type="paragraph" w:customStyle="1" w:styleId="D04D4C8B9C6B466EAFF5E0593A2B610F">
    <w:name w:val="D04D4C8B9C6B466EAFF5E0593A2B610F"/>
  </w:style>
  <w:style w:type="paragraph" w:customStyle="1" w:styleId="21F94F001EE54AB4B2BE3CC7A8D192A0">
    <w:name w:val="21F94F001EE54AB4B2BE3CC7A8D192A0"/>
  </w:style>
  <w:style w:type="paragraph" w:customStyle="1" w:styleId="1863FADBABD240FBB4CF27671249165B">
    <w:name w:val="1863FADBABD240FBB4CF27671249165B"/>
  </w:style>
  <w:style w:type="paragraph" w:customStyle="1" w:styleId="6E3B32BF56D34979A5BF4AB06193962E">
    <w:name w:val="6E3B32BF56D34979A5BF4AB06193962E"/>
  </w:style>
  <w:style w:type="paragraph" w:customStyle="1" w:styleId="53282F5ADCBC4220815CB6DF25F63A98">
    <w:name w:val="53282F5ADCBC4220815CB6DF25F63A98"/>
  </w:style>
  <w:style w:type="paragraph" w:customStyle="1" w:styleId="D580BE6E815C42C0937D56499EBB9996">
    <w:name w:val="D580BE6E815C42C0937D56499EBB9996"/>
  </w:style>
  <w:style w:type="paragraph" w:customStyle="1" w:styleId="B28973DC49834589B5C80497326D020F">
    <w:name w:val="B28973DC49834589B5C80497326D020F"/>
    <w:rsid w:val="003D049D"/>
  </w:style>
  <w:style w:type="paragraph" w:customStyle="1" w:styleId="3CECE5E3B822472CA6D3B8A2B6463ECE">
    <w:name w:val="3CECE5E3B822472CA6D3B8A2B6463ECE"/>
    <w:rsid w:val="002F06F0"/>
  </w:style>
  <w:style w:type="paragraph" w:customStyle="1" w:styleId="7958F828E1734419A973E53286E1B533">
    <w:name w:val="7958F828E1734419A973E53286E1B533"/>
    <w:rsid w:val="002F06F0"/>
  </w:style>
  <w:style w:type="paragraph" w:customStyle="1" w:styleId="42A9FF2DE9B24ACD945067E06E00D636">
    <w:name w:val="42A9FF2DE9B24ACD945067E06E00D636"/>
    <w:rsid w:val="002F06F0"/>
  </w:style>
  <w:style w:type="paragraph" w:customStyle="1" w:styleId="CA1046015C9746AD9F5AEA9D0D6D2E2B">
    <w:name w:val="CA1046015C9746AD9F5AEA9D0D6D2E2B"/>
    <w:rsid w:val="002F06F0"/>
  </w:style>
  <w:style w:type="paragraph" w:customStyle="1" w:styleId="A4599E74647547B09F3778CB2689103B">
    <w:name w:val="A4599E74647547B09F3778CB2689103B"/>
    <w:rsid w:val="002F06F0"/>
  </w:style>
  <w:style w:type="paragraph" w:customStyle="1" w:styleId="AAB3A5435A0A45EB9CC2AD426C5D70A5">
    <w:name w:val="AAB3A5435A0A45EB9CC2AD426C5D70A5"/>
    <w:rsid w:val="002F06F0"/>
  </w:style>
  <w:style w:type="paragraph" w:customStyle="1" w:styleId="D82D726DDBD549D3AB6165B895A9D46E">
    <w:name w:val="D82D726DDBD549D3AB6165B895A9D46E"/>
    <w:rsid w:val="002F06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B41762-517D-4F55-B287-1C1EA7ACE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SRS_thai_v3_13</Template>
  <TotalTime>267</TotalTime>
  <Pages>25</Pages>
  <Words>1774</Words>
  <Characters>10116</Characters>
  <Application>Microsoft Office Word</Application>
  <DocSecurity>0</DocSecurity>
  <Lines>84</Lines>
  <Paragraphs>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bell</dc:creator>
  <cp:lastModifiedBy>Yanisa Nuchniyom</cp:lastModifiedBy>
  <cp:revision>60</cp:revision>
  <cp:lastPrinted>2020-02-10T18:57:00Z</cp:lastPrinted>
  <dcterms:created xsi:type="dcterms:W3CDTF">2020-02-10T14:39:00Z</dcterms:created>
  <dcterms:modified xsi:type="dcterms:W3CDTF">2020-02-10T21:02:00Z</dcterms:modified>
</cp:coreProperties>
</file>