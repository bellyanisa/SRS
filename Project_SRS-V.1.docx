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2269283" w:displacedByCustomXml="next"/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42A9FF2DE9B24ACD945067E06E00D636"/>
        </w:placeholder>
      </w:sdtPr>
      <w:sdtEndPr>
        <w:rPr>
          <w:rFonts w:ascii="TH Sarabun New" w:hAnsi="TH Sarabun New" w:cs="TH Sarabun New"/>
          <w:color w:val="000000" w:themeColor="text1"/>
        </w:rPr>
      </w:sdtEndPr>
      <w:sdtContent>
        <w:sdt>
          <w:sdtPr>
            <w:rPr>
              <w:rFonts w:ascii="TH Sarabun New" w:hAnsi="TH Sarabun New" w:cs="TH Sarabun New"/>
              <w:color w:val="000000" w:themeColor="text1"/>
              <w:sz w:val="56"/>
              <w:szCs w:val="56"/>
            </w:rPr>
            <w:id w:val="432103256"/>
            <w:placeholder>
              <w:docPart w:val="CA1046015C9746AD9F5AEA9D0D6D2E2B"/>
            </w:placeholder>
          </w:sdtPr>
          <w:sdtEndPr/>
          <w:sdtContent>
            <w:p w14:paraId="7B979FDC" w14:textId="77777777" w:rsidR="009674EC" w:rsidRPr="006A7CA9" w:rsidRDefault="009674EC" w:rsidP="009674EC">
              <w:pPr>
                <w:jc w:val="right"/>
                <w:rPr>
                  <w:rFonts w:ascii="TH Sarabun New" w:hAnsi="TH Sarabun New" w:cs="TH Sarabun New"/>
                  <w:color w:val="000000" w:themeColor="text1"/>
                  <w:sz w:val="56"/>
                  <w:szCs w:val="56"/>
                </w:rPr>
              </w:pPr>
              <w:r w:rsidRPr="006A7CA9">
                <w:rPr>
                  <w:rFonts w:ascii="TH Sarabun New" w:hAnsi="TH Sarabun New" w:cs="TH Sarabun New"/>
                  <w:color w:val="000000" w:themeColor="text1"/>
                  <w:sz w:val="56"/>
                  <w:szCs w:val="56"/>
                  <w:cs/>
                </w:rPr>
                <w:t>ระบบยืม</w:t>
              </w:r>
              <w:r w:rsidRPr="006A7CA9">
                <w:rPr>
                  <w:rFonts w:ascii="TH Sarabun New" w:hAnsi="TH Sarabun New" w:cs="TH Sarabun New"/>
                  <w:color w:val="000000" w:themeColor="text1"/>
                  <w:sz w:val="56"/>
                  <w:szCs w:val="56"/>
                </w:rPr>
                <w:t>-</w:t>
              </w:r>
              <w:r w:rsidRPr="006A7CA9">
                <w:rPr>
                  <w:rFonts w:ascii="TH Sarabun New" w:hAnsi="TH Sarabun New" w:cs="TH Sarabun New"/>
                  <w:color w:val="000000" w:themeColor="text1"/>
                  <w:sz w:val="56"/>
                  <w:szCs w:val="56"/>
                  <w:cs/>
                </w:rPr>
                <w:t>คืนอุปกรณ์สำหรับภาควิชาวิศวกรรมคอมพิวเตอร์</w:t>
              </w:r>
            </w:p>
          </w:sdtContent>
        </w:sdt>
      </w:sdtContent>
    </w:sdt>
    <w:bookmarkEnd w:id="0"/>
    <w:p w14:paraId="02DCAB8B" w14:textId="77777777" w:rsidR="009674EC" w:rsidRPr="006A7CA9" w:rsidRDefault="009674EC" w:rsidP="009674EC">
      <w:pPr>
        <w:jc w:val="right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ข้อกำหนดความต้องการของระบบ</w:t>
      </w:r>
    </w:p>
    <w:p w14:paraId="66ADA745" w14:textId="77777777" w:rsidR="009674EC" w:rsidRPr="006A7CA9" w:rsidRDefault="009674EC" w:rsidP="009674EC">
      <w:pPr>
        <w:jc w:val="right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FF647" wp14:editId="0B57C29C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2F3F2" id="Straight Connector 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" strokecolor="black [3040]" strokeweight="1.5pt"/>
            </w:pict>
          </mc:Fallback>
        </mc:AlternateContent>
      </w:r>
    </w:p>
    <w:p w14:paraId="2EF6EF9E" w14:textId="77777777" w:rsidR="009674EC" w:rsidRPr="006A7CA9" w:rsidRDefault="009674EC" w:rsidP="009674EC">
      <w:pPr>
        <w:jc w:val="right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</w:rPr>
        <w:t xml:space="preserve">Version: </w:t>
      </w:r>
      <w:sdt>
        <w:sdtPr>
          <w:rPr>
            <w:rFonts w:ascii="TH Sarabun New" w:hAnsi="TH Sarabun New" w:cs="TH Sarabun New"/>
            <w:color w:val="000000" w:themeColor="text1"/>
            <w:sz w:val="56"/>
            <w:szCs w:val="56"/>
          </w:rPr>
          <w:id w:val="-119458698"/>
          <w:placeholder>
            <w:docPart w:val="A4599E74647547B09F3778CB2689103B"/>
          </w:placeholder>
        </w:sdtPr>
        <w:sdtEndPr/>
        <w:sdtContent>
          <w:r w:rsidRPr="006A7CA9">
            <w:rPr>
              <w:rFonts w:ascii="TH Sarabun New" w:hAnsi="TH Sarabun New" w:cs="TH Sarabun New"/>
              <w:color w:val="000000" w:themeColor="text1"/>
              <w:sz w:val="56"/>
              <w:szCs w:val="56"/>
              <w:cs/>
            </w:rPr>
            <w:t>1.0</w:t>
          </w:r>
        </w:sdtContent>
      </w:sdt>
    </w:p>
    <w:p w14:paraId="525339F1" w14:textId="77777777" w:rsidR="009674EC" w:rsidRPr="006A7CA9" w:rsidRDefault="009674EC" w:rsidP="009674EC">
      <w:pPr>
        <w:jc w:val="right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</w:rPr>
        <w:t xml:space="preserve">Date: </w:t>
      </w:r>
      <w:sdt>
        <w:sdtPr>
          <w:rPr>
            <w:rFonts w:ascii="TH Sarabun New" w:hAnsi="TH Sarabun New" w:cs="TH Sarabun New"/>
            <w:color w:val="000000" w:themeColor="text1"/>
            <w:sz w:val="56"/>
            <w:szCs w:val="56"/>
          </w:rPr>
          <w:id w:val="1521128132"/>
          <w:placeholder>
            <w:docPart w:val="AAB3A5435A0A45EB9CC2AD426C5D70A5"/>
          </w:placeholder>
        </w:sdtPr>
        <w:sdtEndPr/>
        <w:sdtContent>
          <w:r w:rsidRPr="006A7CA9">
            <w:rPr>
              <w:rFonts w:ascii="TH Sarabun New" w:hAnsi="TH Sarabun New" w:cs="TH Sarabun New"/>
              <w:color w:val="000000" w:themeColor="text1"/>
              <w:sz w:val="56"/>
              <w:szCs w:val="56"/>
              <w:cs/>
            </w:rPr>
            <w:t>11/02/2563</w:t>
          </w:r>
        </w:sdtContent>
      </w:sdt>
    </w:p>
    <w:p w14:paraId="5DE2BF92" w14:textId="77777777" w:rsidR="009674EC" w:rsidRPr="006A7CA9" w:rsidRDefault="009674EC" w:rsidP="009674EC">
      <w:pPr>
        <w:jc w:val="right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</w:rPr>
        <w:t>By</w:t>
      </w:r>
    </w:p>
    <w:p w14:paraId="5EDC28E4" w14:textId="77777777" w:rsidR="009674EC" w:rsidRPr="006A7CA9" w:rsidRDefault="009674EC" w:rsidP="009674EC">
      <w:pPr>
        <w:jc w:val="right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หมู่ 841 กลุ่มที่ 13</w:t>
      </w:r>
    </w:p>
    <w:p w14:paraId="3F199F66" w14:textId="77777777" w:rsidR="009674EC" w:rsidRPr="006A7CA9" w:rsidRDefault="009674EC" w:rsidP="009674EC">
      <w:pPr>
        <w:jc w:val="thaiDistribute"/>
        <w:rPr>
          <w:rFonts w:ascii="TH Sarabun New" w:hAnsi="TH Sarabun New" w:cs="TH Sarabun New"/>
          <w:color w:val="000000" w:themeColor="text1"/>
          <w:sz w:val="56"/>
          <w:szCs w:val="56"/>
          <w:cs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นายก่อศักดิ์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ภัทรทิพากร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รหัสนิสิต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6020550460</w:t>
      </w:r>
    </w:p>
    <w:p w14:paraId="5504ED76" w14:textId="77777777" w:rsidR="009674EC" w:rsidRPr="006A7CA9" w:rsidRDefault="009674EC" w:rsidP="009674EC">
      <w:pPr>
        <w:jc w:val="thaiDistribute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นายจิรพ</w:t>
      </w:r>
      <w:proofErr w:type="spellStart"/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ัฒน์</w:t>
      </w:r>
      <w:proofErr w:type="spellEnd"/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เมฆวิชัย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รหัสนิสิต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6020550486</w:t>
      </w:r>
    </w:p>
    <w:p w14:paraId="3916A6CD" w14:textId="77777777" w:rsidR="009674EC" w:rsidRPr="006A7CA9" w:rsidRDefault="009674EC" w:rsidP="009674EC">
      <w:pPr>
        <w:jc w:val="thaiDistribute"/>
        <w:rPr>
          <w:rFonts w:ascii="TH Sarabun New" w:hAnsi="TH Sarabun New" w:cs="TH Sarabun New"/>
          <w:color w:val="000000" w:themeColor="text1"/>
          <w:sz w:val="56"/>
          <w:szCs w:val="56"/>
        </w:r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นางสาวญาณ</w:t>
      </w:r>
      <w:proofErr w:type="spellStart"/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ิศา</w:t>
      </w:r>
      <w:proofErr w:type="spellEnd"/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นุชนิยม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รหัสนิสิต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6020551784</w:t>
      </w:r>
    </w:p>
    <w:p w14:paraId="3509E5A2" w14:textId="37C476B6" w:rsidR="009674EC" w:rsidRPr="006A7CA9" w:rsidRDefault="009674EC" w:rsidP="009674EC">
      <w:pPr>
        <w:jc w:val="thaiDistribute"/>
        <w:rPr>
          <w:rFonts w:ascii="TH Sarabun New" w:hAnsi="TH Sarabun New" w:cs="TH Sarabun New"/>
          <w:color w:val="000000" w:themeColor="text1"/>
          <w:sz w:val="56"/>
          <w:szCs w:val="56"/>
        </w:rPr>
        <w:sectPr w:rsidR="009674EC" w:rsidRPr="006A7CA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>นายพลวัต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ชาญชนะโยธิน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รหัสนิสิต</w:t>
      </w:r>
      <w:r w:rsidRPr="006A7CA9">
        <w:rPr>
          <w:rFonts w:ascii="TH Sarabun New" w:hAnsi="TH Sarabun New" w:cs="TH Sarabun New"/>
          <w:color w:val="000000" w:themeColor="text1"/>
          <w:sz w:val="56"/>
          <w:szCs w:val="56"/>
          <w:cs/>
        </w:rPr>
        <w:tab/>
        <w:t>6020551890</w:t>
      </w:r>
    </w:p>
    <w:p w14:paraId="466819EC" w14:textId="77777777" w:rsidR="009674EC" w:rsidRPr="006A7CA9" w:rsidRDefault="009674EC" w:rsidP="009674EC">
      <w:pPr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6A7CA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>สารบัญ</w:t>
      </w:r>
    </w:p>
    <w:p w14:paraId="20A75214" w14:textId="74297CFF" w:rsidR="00F95C82" w:rsidRPr="00F95C82" w:rsidRDefault="00016E01">
      <w:pPr>
        <w:pStyle w:val="12"/>
        <w:tabs>
          <w:tab w:val="left" w:pos="440"/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r w:rsidRPr="00F95C8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 w:val="0"/>
        </w:rPr>
        <w:fldChar w:fldCharType="begin"/>
      </w:r>
      <w:r w:rsidRPr="00F95C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instrText xml:space="preserve"> TOC \o "1-3" \h \z \u </w:instrText>
      </w:r>
      <w:r w:rsidRPr="00F95C8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 w:val="0"/>
        </w:rPr>
        <w:fldChar w:fldCharType="separate"/>
      </w:r>
      <w:hyperlink w:anchor="_Toc32297023" w:history="1">
        <w:r w:rsidR="00F95C82"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1.</w:t>
        </w:r>
        <w:r w:rsidR="00F95C82" w:rsidRPr="00F95C82">
          <w:rPr>
            <w:rFonts w:ascii="TH Sarabun New" w:hAnsi="TH Sarabun New" w:cs="TH Sarabun New"/>
            <w:noProof/>
            <w:sz w:val="32"/>
            <w:szCs w:val="32"/>
            <w:cs w:val="0"/>
          </w:rPr>
          <w:tab/>
        </w:r>
        <w:r w:rsidR="00F95C82"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บทนำ</w:t>
        </w:r>
        <w:r w:rsidR="00F95C82"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F95C82"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="00F95C82"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_Toc32297023 \h </w:instrText>
        </w:r>
        <w:r w:rsidR="00F95C82"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="00F95C82"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="00F95C82"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="00F95C82"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4E049850" w14:textId="7A8DCA55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24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1.1 วัตถุประสงค์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_Toc32297024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2154271B" w14:textId="65171753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25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1.2 หลักการและเหตุผล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_Toc32297025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346CFBD2" w14:textId="59A9E70A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26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1.3 นิยามศัพท์และตัวย่อ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_Toc32297026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540565EE" w14:textId="229C7292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27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1.4 เอกสารอ้างอิง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_Toc32297027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4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6E242F9A" w14:textId="1B1AA71F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28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1.5 ภาพรวม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_Toc32297028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7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7D432678" w14:textId="618EE59F" w:rsidR="00F95C82" w:rsidRPr="00F95C82" w:rsidRDefault="00F95C82">
      <w:pPr>
        <w:pStyle w:val="12"/>
        <w:tabs>
          <w:tab w:val="left" w:pos="440"/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29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</w:t>
        </w:r>
        <w:r w:rsidRPr="00F95C82">
          <w:rPr>
            <w:rFonts w:ascii="TH Sarabun New" w:hAnsi="TH Sarabun New" w:cs="TH Sarabun New"/>
            <w:noProof/>
            <w:sz w:val="32"/>
            <w:szCs w:val="32"/>
            <w:cs w:val="0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ความต้องการของผู้ใช้ (User Requirements)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_Toc32297029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1427CFCB" w14:textId="1BFBC35B" w:rsidR="00F95C82" w:rsidRPr="00F95C82" w:rsidRDefault="00F95C82">
      <w:pPr>
        <w:pStyle w:val="21"/>
        <w:tabs>
          <w:tab w:val="left" w:pos="880"/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0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2.1</w:t>
        </w:r>
        <w:r w:rsidRPr="00F95C82">
          <w:rPr>
            <w:rFonts w:ascii="TH Sarabun New" w:hAnsi="TH Sarabun New" w:cs="TH Sarabun New"/>
            <w:noProof/>
            <w:sz w:val="32"/>
            <w:szCs w:val="32"/>
            <w:cs w:val="0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ส่วนต่อประสานของซอฟต์แวร์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_Toc32297030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565B5E82" w14:textId="14717F9D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1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2.2 ส่วนต่อประสานกับผู้ใช้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_Toc32297031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0A45912C" w14:textId="56EC4B79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2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2.3 คุณลักษณะของผู้ใช้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_Toc32297032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17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29DF06B3" w14:textId="5E5BD1AA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3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2.4 คุณสมบัติของระบบ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_Toc32297033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17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6C10BFF7" w14:textId="0C111604" w:rsidR="00F95C82" w:rsidRPr="00F95C82" w:rsidRDefault="00F95C82">
      <w:pPr>
        <w:pStyle w:val="3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4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2.4.1 นิสิตและบุคลากร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_Toc32297034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17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59A156BF" w14:textId="0A79E782" w:rsidR="00F95C82" w:rsidRPr="00F95C82" w:rsidRDefault="00F95C82">
      <w:pPr>
        <w:pStyle w:val="3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5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2.4.2 บุคคลภายนอก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_Toc32297035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1D89CC82" w14:textId="244B2738" w:rsidR="00F95C82" w:rsidRPr="00F95C82" w:rsidRDefault="00F95C82">
      <w:pPr>
        <w:pStyle w:val="3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6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2.4.3 ผู้ดูแลระบบ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_Toc32297036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4A775903" w14:textId="7D7146E4" w:rsidR="00F95C82" w:rsidRPr="00F95C82" w:rsidRDefault="00F95C82">
      <w:pPr>
        <w:pStyle w:val="3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7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2.4.4 ผู้มีสิทธิ์อนุมัติ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_Toc32297037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5F9EB45C" w14:textId="34DA4C26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8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2.5 สมมติฐานและข้อจำกัดในการพัฒนา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_Toc32297038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667A1951" w14:textId="65E358EF" w:rsidR="00F95C82" w:rsidRPr="00F95C82" w:rsidRDefault="00F95C82">
      <w:pPr>
        <w:pStyle w:val="12"/>
        <w:tabs>
          <w:tab w:val="left" w:pos="440"/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39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3.</w:t>
        </w:r>
        <w:r w:rsidRPr="00F95C82">
          <w:rPr>
            <w:rFonts w:ascii="TH Sarabun New" w:hAnsi="TH Sarabun New" w:cs="TH Sarabun New"/>
            <w:noProof/>
            <w:sz w:val="32"/>
            <w:szCs w:val="32"/>
            <w:cs w:val="0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ความต้องการของระบบ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_Toc32297039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19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752A27D7" w14:textId="50DC6A0C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40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3.1 ความต้องการแบบ functional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_Toc32297040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19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6D476720" w14:textId="7DDB63C7" w:rsidR="00F95C82" w:rsidRPr="00F95C82" w:rsidRDefault="00F95C82">
      <w:pPr>
        <w:pStyle w:val="21"/>
        <w:tabs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41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3.2 ความต้องการแบบ Non-functional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_Toc32297041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26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674C38EC" w14:textId="621620A6" w:rsidR="00F95C82" w:rsidRPr="00F95C82" w:rsidRDefault="00F95C82">
      <w:pPr>
        <w:pStyle w:val="12"/>
        <w:tabs>
          <w:tab w:val="left" w:pos="440"/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42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4.</w:t>
        </w:r>
        <w:r w:rsidRPr="00F95C82">
          <w:rPr>
            <w:rFonts w:ascii="TH Sarabun New" w:hAnsi="TH Sarabun New" w:cs="TH Sarabun New"/>
            <w:noProof/>
            <w:sz w:val="32"/>
            <w:szCs w:val="32"/>
            <w:cs w:val="0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แผนภาพการวิเคราะห์ระบบ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_Toc32297042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27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7230B123" w14:textId="46EA13D5" w:rsidR="00F95C82" w:rsidRPr="00F95C82" w:rsidRDefault="00F95C82">
      <w:pPr>
        <w:pStyle w:val="12"/>
        <w:tabs>
          <w:tab w:val="left" w:pos="440"/>
          <w:tab w:val="right" w:leader="dot" w:pos="9016"/>
        </w:tabs>
        <w:rPr>
          <w:rFonts w:ascii="TH Sarabun New" w:hAnsi="TH Sarabun New" w:cs="TH Sarabun New"/>
          <w:noProof/>
          <w:sz w:val="32"/>
          <w:szCs w:val="32"/>
          <w:cs w:val="0"/>
        </w:rPr>
      </w:pPr>
      <w:hyperlink w:anchor="_Toc32297043" w:history="1"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5.</w:t>
        </w:r>
        <w:r w:rsidRPr="00F95C82">
          <w:rPr>
            <w:rFonts w:ascii="TH Sarabun New" w:hAnsi="TH Sarabun New" w:cs="TH Sarabun New"/>
            <w:noProof/>
            <w:sz w:val="32"/>
            <w:szCs w:val="32"/>
            <w:cs w:val="0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</w:rPr>
          <w:t>ภาคผนวก</w:t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begin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_Toc32297043 \h </w:instrTex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separate"/>
        </w:r>
        <w:r w:rsidRPr="00F95C82">
          <w:rPr>
            <w:rFonts w:ascii="TH Sarabun New" w:hAnsi="TH Sarabun New" w:cs="TH Sarabun New"/>
            <w:noProof/>
            <w:webHidden/>
            <w:sz w:val="32"/>
            <w:szCs w:val="32"/>
          </w:rPr>
          <w:t>28</w:t>
        </w:r>
        <w:r w:rsidRPr="00F95C82">
          <w:rPr>
            <w:rStyle w:val="ad"/>
            <w:rFonts w:ascii="TH Sarabun New" w:hAnsi="TH Sarabun New" w:cs="TH Sarabun New"/>
            <w:noProof/>
            <w:sz w:val="32"/>
            <w:szCs w:val="32"/>
            <w:cs w:val="0"/>
          </w:rPr>
          <w:fldChar w:fldCharType="end"/>
        </w:r>
      </w:hyperlink>
    </w:p>
    <w:p w14:paraId="0326067B" w14:textId="51089223" w:rsidR="00342F5A" w:rsidRPr="00F95C82" w:rsidRDefault="00016E01" w:rsidP="00DF19E5">
      <w:pPr>
        <w:jc w:val="center"/>
        <w:rPr>
          <w:rFonts w:ascii="TH Sarabun New" w:hAnsi="TH Sarabun New" w:cs="TH Sarabun New"/>
          <w:b/>
          <w:bCs/>
          <w:color w:val="000000" w:themeColor="text1"/>
        </w:rPr>
      </w:pPr>
      <w:r w:rsidRPr="00F95C82">
        <w:rPr>
          <w:rFonts w:ascii="TH Sarabun New" w:eastAsiaTheme="minorEastAsia" w:hAnsi="TH Sarabun New" w:cs="TH Sarabun New"/>
          <w:b/>
          <w:bCs/>
          <w:color w:val="000000" w:themeColor="text1"/>
        </w:rPr>
        <w:fldChar w:fldCharType="end"/>
      </w:r>
    </w:p>
    <w:p w14:paraId="4A5852A9" w14:textId="77777777" w:rsidR="00F95C82" w:rsidRPr="006A7CA9" w:rsidRDefault="00F95C82" w:rsidP="006E197F">
      <w:pPr>
        <w:rPr>
          <w:rFonts w:ascii="TH Sarabun New" w:hAnsi="TH Sarabun New" w:cs="TH Sarabun New" w:hint="cs"/>
          <w:b/>
          <w:bCs/>
          <w:color w:val="000000" w:themeColor="text1"/>
          <w:sz w:val="40"/>
          <w:szCs w:val="40"/>
        </w:rPr>
      </w:pPr>
      <w:bookmarkStart w:id="1" w:name="_GoBack"/>
      <w:bookmarkEnd w:id="1"/>
    </w:p>
    <w:p w14:paraId="0E34EDFE" w14:textId="77777777" w:rsidR="009674EC" w:rsidRPr="006A7CA9" w:rsidRDefault="009674EC" w:rsidP="009674EC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6A7CA9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lastRenderedPageBreak/>
        <w:t>Revision History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75"/>
        <w:gridCol w:w="2295"/>
        <w:gridCol w:w="2270"/>
        <w:gridCol w:w="2266"/>
      </w:tblGrid>
      <w:tr w:rsidR="009674EC" w:rsidRPr="006A7CA9" w14:paraId="1952C831" w14:textId="77777777" w:rsidTr="008F01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1F9AEAEA" w14:textId="77777777" w:rsidR="009674EC" w:rsidRPr="006A7CA9" w:rsidRDefault="009674EC" w:rsidP="00342F5A">
            <w:pPr>
              <w:jc w:val="center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6A7CA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  <w:t>Version Number</w:t>
            </w:r>
          </w:p>
        </w:tc>
        <w:tc>
          <w:tcPr>
            <w:tcW w:w="2295" w:type="dxa"/>
          </w:tcPr>
          <w:p w14:paraId="1532CAFB" w14:textId="77777777" w:rsidR="009674EC" w:rsidRPr="006A7CA9" w:rsidRDefault="009674EC" w:rsidP="0034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  <w:cs/>
              </w:rPr>
            </w:pPr>
            <w:r w:rsidRPr="006A7CA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70" w:type="dxa"/>
          </w:tcPr>
          <w:p w14:paraId="58A1CCF5" w14:textId="77777777" w:rsidR="009674EC" w:rsidRPr="006A7CA9" w:rsidRDefault="009674EC" w:rsidP="0034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6A7CA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  <w:t>Revision Date</w:t>
            </w:r>
          </w:p>
        </w:tc>
        <w:tc>
          <w:tcPr>
            <w:tcW w:w="2266" w:type="dxa"/>
          </w:tcPr>
          <w:p w14:paraId="5240C1AC" w14:textId="77777777" w:rsidR="009674EC" w:rsidRPr="006A7CA9" w:rsidRDefault="009674EC" w:rsidP="00342F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  <w:cs/>
              </w:rPr>
            </w:pPr>
            <w:r w:rsidRPr="006A7CA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6A7CA9" w:rsidRPr="006A7CA9" w14:paraId="55541447" w14:textId="77777777" w:rsidTr="008F01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17D6B813" w14:textId="11EE1DCE" w:rsidR="009674EC" w:rsidRPr="006A7CA9" w:rsidRDefault="008F01B2" w:rsidP="008F01B2">
            <w:pPr>
              <w:jc w:val="center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6A7CA9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  <w:cs/>
              </w:rPr>
              <w:t>1.0</w:t>
            </w:r>
          </w:p>
        </w:tc>
        <w:tc>
          <w:tcPr>
            <w:tcW w:w="2295" w:type="dxa"/>
          </w:tcPr>
          <w:p w14:paraId="23607431" w14:textId="7D0393F9" w:rsidR="009674EC" w:rsidRPr="006A7CA9" w:rsidRDefault="008F01B2" w:rsidP="008F0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40"/>
                <w:szCs w:val="40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40"/>
                <w:szCs w:val="40"/>
                <w:cs/>
              </w:rPr>
              <w:t>กลุ่มที่ 13</w:t>
            </w:r>
          </w:p>
        </w:tc>
        <w:tc>
          <w:tcPr>
            <w:tcW w:w="2270" w:type="dxa"/>
          </w:tcPr>
          <w:p w14:paraId="4656339F" w14:textId="436F10A5" w:rsidR="009674EC" w:rsidRPr="006A7CA9" w:rsidRDefault="008F01B2" w:rsidP="008F0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40"/>
                <w:szCs w:val="40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40"/>
                <w:szCs w:val="40"/>
                <w:cs/>
              </w:rPr>
              <w:t>11/02/2563</w:t>
            </w:r>
          </w:p>
        </w:tc>
        <w:tc>
          <w:tcPr>
            <w:tcW w:w="2266" w:type="dxa"/>
          </w:tcPr>
          <w:p w14:paraId="740740F6" w14:textId="66BB5980" w:rsidR="009674EC" w:rsidRPr="006A7CA9" w:rsidRDefault="008F01B2" w:rsidP="008F0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40"/>
                <w:szCs w:val="40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40"/>
                <w:szCs w:val="40"/>
              </w:rPr>
              <w:t>-</w:t>
            </w:r>
          </w:p>
        </w:tc>
      </w:tr>
    </w:tbl>
    <w:p w14:paraId="66773869" w14:textId="340F1669" w:rsidR="00016E01" w:rsidRPr="006A7CA9" w:rsidRDefault="00C80FD0" w:rsidP="004C5F94">
      <w:pPr>
        <w:pStyle w:val="1"/>
        <w:numPr>
          <w:ilvl w:val="0"/>
          <w:numId w:val="45"/>
        </w:numPr>
        <w:rPr>
          <w:rFonts w:ascii="TH Sarabun New" w:hAnsi="TH Sarabun New" w:cs="TH Sarabun New"/>
          <w:color w:val="000000" w:themeColor="text1"/>
          <w:sz w:val="24"/>
          <w:szCs w:val="32"/>
        </w:rPr>
      </w:pPr>
      <w:bookmarkStart w:id="2" w:name="_Toc32297023"/>
      <w:r w:rsidRPr="006A7CA9">
        <w:rPr>
          <w:rFonts w:ascii="TH Sarabun New" w:hAnsi="TH Sarabun New" w:cs="TH Sarabun New"/>
          <w:color w:val="000000" w:themeColor="text1"/>
          <w:sz w:val="24"/>
          <w:szCs w:val="32"/>
          <w:cs/>
        </w:rPr>
        <w:t>บทนำ</w:t>
      </w:r>
      <w:bookmarkEnd w:id="2"/>
    </w:p>
    <w:p w14:paraId="1256116D" w14:textId="1AB7CBFF" w:rsidR="00384DD2" w:rsidRPr="006A7CA9" w:rsidRDefault="004C5F94" w:rsidP="006A7CA9">
      <w:pPr>
        <w:pStyle w:val="2"/>
      </w:pPr>
      <w:bookmarkStart w:id="3" w:name="_Toc32297024"/>
      <w:r w:rsidRPr="006A7CA9">
        <w:rPr>
          <w:cs/>
        </w:rPr>
        <w:t xml:space="preserve">1.1 </w:t>
      </w:r>
      <w:r w:rsidR="00384DD2" w:rsidRPr="006A7CA9">
        <w:rPr>
          <w:cs/>
        </w:rPr>
        <w:t>วัตถุประสงค์</w:t>
      </w:r>
      <w:bookmarkEnd w:id="3"/>
    </w:p>
    <w:p w14:paraId="74086FF3" w14:textId="395EFEEB" w:rsidR="00384DD2" w:rsidRPr="006A7CA9" w:rsidRDefault="00384DD2" w:rsidP="00457C1B">
      <w:pPr>
        <w:pStyle w:val="Default"/>
        <w:numPr>
          <w:ilvl w:val="0"/>
          <w:numId w:val="21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เพื่อออกแบบและพัฒนาระบบยืม-คืนอุปกรณ์สำหรับภาควิชาวิศวกรรมคอมพิวเตอร์ คณะวิศวกรรมศาสตร์ กำแพงแสน มหาวิทยาลัยเกษตรศาสตร์ </w:t>
      </w:r>
    </w:p>
    <w:p w14:paraId="050725C6" w14:textId="31F77D49" w:rsidR="00384DD2" w:rsidRPr="006A7CA9" w:rsidRDefault="00384DD2" w:rsidP="00457C1B">
      <w:pPr>
        <w:pStyle w:val="Default"/>
        <w:numPr>
          <w:ilvl w:val="0"/>
          <w:numId w:val="2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เพื่อจัดทำฐานข้อมูลของอุปกรณ์ของภาควิชาวิศวกรรมคอมพิวเตอร์ คณะวิศวกรรมศาสตร์ กำแพงแสน มหาวิทยาลัยเกษตรศาสตร์ </w:t>
      </w:r>
    </w:p>
    <w:p w14:paraId="78376E12" w14:textId="57B344A6" w:rsidR="00016E01" w:rsidRPr="006A7CA9" w:rsidRDefault="00384DD2" w:rsidP="00016E01">
      <w:pPr>
        <w:pStyle w:val="Default"/>
        <w:numPr>
          <w:ilvl w:val="0"/>
          <w:numId w:val="2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เพื่อปรับปรุงวิธีการในการยืม-คืนอุปกรณ์ของนิสิตและบุคลากร </w:t>
      </w:r>
    </w:p>
    <w:p w14:paraId="06AA6AF7" w14:textId="7F2576E1" w:rsidR="00384DD2" w:rsidRPr="006A7CA9" w:rsidRDefault="004C5F94" w:rsidP="006A7CA9">
      <w:pPr>
        <w:pStyle w:val="2"/>
      </w:pPr>
      <w:bookmarkStart w:id="4" w:name="_Toc32297025"/>
      <w:r w:rsidRPr="006A7CA9">
        <w:rPr>
          <w:cs/>
        </w:rPr>
        <w:t xml:space="preserve">1.2 </w:t>
      </w:r>
      <w:r w:rsidR="00384DD2" w:rsidRPr="006A7CA9">
        <w:rPr>
          <w:cs/>
        </w:rPr>
        <w:t>หลักการและเหตุผล</w:t>
      </w:r>
      <w:bookmarkEnd w:id="4"/>
    </w:p>
    <w:p w14:paraId="2AB48DF7" w14:textId="135D6FDF" w:rsidR="00016E01" w:rsidRPr="006A7CA9" w:rsidRDefault="005607EC" w:rsidP="00016E01">
      <w:pPr>
        <w:pStyle w:val="Default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ระบบการจัดการการยืม-คืนอุปกรณ์ของนิสิตและบุคลากร เป็นระบบที่ให้นิสิตสามารถยืม-คืนอุปกรณ์ของภาควิชาได้</w:t>
      </w:r>
      <w:r w:rsidR="00B35BDD"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เพื่อพัฒนาปรับปรุงการจัดการการยืม-คืนอุปกรณ์ให้ดียิ่งขึ้น แต่เนื่องจากปัจจุบัน อาจารย์และเจ้าหน้าที่ต้องอาศัยการจำของตนเองว่ามีอุปกรณ์ใดบ้างที่นิสิตสามารถยืมได้หรือยืมไม่ได้ นอกจากนี้ระบบยังเป็นการยืมอุปกรณ์ต่างๆ นั้นยังทำผ่านการบันทึกลงกระดาษ ทำให้มีการพัฒนาปรับปรุงให้</w:t>
      </w:r>
      <w:r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เป็นระบบมากขึ้น และสามารถตรวจสอบอุปกรณ์ของภาควิชาที่สามารถให้ยืมและไม่ให้ยืมได้</w:t>
      </w:r>
      <w:r w:rsidR="00B35BDD" w:rsidRPr="006A7CA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เพื่อลดค่าใช้จ่ายในการเบิกใบยืมใหม่และลดการใช้กระดาษลง</w:t>
      </w:r>
    </w:p>
    <w:p w14:paraId="78A1714E" w14:textId="6A650D5F" w:rsidR="00D97861" w:rsidRPr="006A7CA9" w:rsidRDefault="004C5F94" w:rsidP="006A7CA9">
      <w:pPr>
        <w:pStyle w:val="2"/>
      </w:pPr>
      <w:bookmarkStart w:id="5" w:name="_Toc32297026"/>
      <w:r w:rsidRPr="006A7CA9">
        <w:rPr>
          <w:cs/>
        </w:rPr>
        <w:t xml:space="preserve">1.3 </w:t>
      </w:r>
      <w:r w:rsidR="00D97861" w:rsidRPr="006A7CA9">
        <w:rPr>
          <w:cs/>
        </w:rPr>
        <w:t>นิยามศัพท์และตัวย่อ</w:t>
      </w:r>
      <w:bookmarkEnd w:id="5"/>
    </w:p>
    <w:tbl>
      <w:tblPr>
        <w:tblStyle w:val="ab"/>
        <w:tblW w:w="8363" w:type="dxa"/>
        <w:tblInd w:w="846" w:type="dxa"/>
        <w:tblLook w:val="04A0" w:firstRow="1" w:lastRow="0" w:firstColumn="1" w:lastColumn="0" w:noHBand="0" w:noVBand="1"/>
      </w:tblPr>
      <w:tblGrid>
        <w:gridCol w:w="1417"/>
        <w:gridCol w:w="6946"/>
      </w:tblGrid>
      <w:tr w:rsidR="005651D9" w:rsidRPr="006A7CA9" w14:paraId="6509E2AB" w14:textId="77777777" w:rsidTr="005607EC">
        <w:tc>
          <w:tcPr>
            <w:tcW w:w="1417" w:type="dxa"/>
          </w:tcPr>
          <w:p w14:paraId="5A867F3F" w14:textId="5F57F45C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6A7CA9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คำศัพท์</w:t>
            </w:r>
          </w:p>
        </w:tc>
        <w:tc>
          <w:tcPr>
            <w:tcW w:w="6946" w:type="dxa"/>
          </w:tcPr>
          <w:p w14:paraId="74CC84A7" w14:textId="3A8463DF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ความหมาย</w:t>
            </w:r>
          </w:p>
        </w:tc>
      </w:tr>
      <w:tr w:rsidR="006A7CA9" w:rsidRPr="006A7CA9" w14:paraId="2BE12877" w14:textId="77777777" w:rsidTr="005607EC">
        <w:tc>
          <w:tcPr>
            <w:tcW w:w="1417" w:type="dxa"/>
          </w:tcPr>
          <w:p w14:paraId="3396A9BE" w14:textId="77777777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ระบบ</w:t>
            </w:r>
          </w:p>
          <w:p w14:paraId="47499875" w14:textId="10DE19F6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6946" w:type="dxa"/>
          </w:tcPr>
          <w:p w14:paraId="6D6A8E47" w14:textId="7107251C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ระบบการจัดการการยืม-คืนอุปกรณ์สำหรับ นิสิตและบุคลากรภาควิชาวิศวกรรมคอมพิวเตอร์ คณะวิศวกรรมศาสตร์ กำแพงแส</w:t>
            </w:r>
            <w:r w:rsidR="005607EC"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</w:t>
            </w: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มหาวิทยาลัยเกษตรศาสตร์</w:t>
            </w:r>
          </w:p>
        </w:tc>
      </w:tr>
      <w:tr w:rsidR="006A7CA9" w:rsidRPr="006A7CA9" w14:paraId="5294B006" w14:textId="77777777" w:rsidTr="005607EC">
        <w:tc>
          <w:tcPr>
            <w:tcW w:w="1417" w:type="dxa"/>
          </w:tcPr>
          <w:p w14:paraId="77DA1BA5" w14:textId="47BE69F5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ผู้ใช้งาน</w:t>
            </w:r>
          </w:p>
        </w:tc>
        <w:tc>
          <w:tcPr>
            <w:tcW w:w="6946" w:type="dxa"/>
          </w:tcPr>
          <w:p w14:paraId="05636E8C" w14:textId="7430D812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นิสิตและบุคลากรภาควิชาวิศวกรรมคอมพิวเตอร์ ที่เข้าใช้งานระบบ</w:t>
            </w:r>
          </w:p>
        </w:tc>
      </w:tr>
      <w:tr w:rsidR="006A7CA9" w:rsidRPr="006A7CA9" w14:paraId="10DA80EA" w14:textId="77777777" w:rsidTr="005607EC">
        <w:tc>
          <w:tcPr>
            <w:tcW w:w="1417" w:type="dxa"/>
          </w:tcPr>
          <w:p w14:paraId="2D31B4BE" w14:textId="12A873BE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ผู้มีสิทธิ์อนุมัติ</w:t>
            </w:r>
          </w:p>
        </w:tc>
        <w:tc>
          <w:tcPr>
            <w:tcW w:w="6946" w:type="dxa"/>
          </w:tcPr>
          <w:p w14:paraId="66EF9957" w14:textId="20C1F431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อาจารย์และเจ้าหน้าที่ประจำวิชาภาควิชาวิศวกรรมคอมพิวเตอร์ ซึ่งเป็นผู้อนุมัติคำขอการยืม-คืนของนิสิต</w:t>
            </w:r>
          </w:p>
        </w:tc>
      </w:tr>
      <w:tr w:rsidR="006A7CA9" w:rsidRPr="006A7CA9" w14:paraId="6B300CBD" w14:textId="77777777" w:rsidTr="005607EC">
        <w:tc>
          <w:tcPr>
            <w:tcW w:w="1417" w:type="dxa"/>
          </w:tcPr>
          <w:p w14:paraId="29905079" w14:textId="02F82223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6946" w:type="dxa"/>
          </w:tcPr>
          <w:p w14:paraId="206C0607" w14:textId="75672559" w:rsidR="005651D9" w:rsidRPr="006A7CA9" w:rsidRDefault="005651D9" w:rsidP="00457C1B">
            <w:pPr>
              <w:pStyle w:val="Default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เจ้า</w:t>
            </w:r>
            <w:r w:rsidR="005607EC"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หน้าประจำภาควิชาวิศวกรรมคอมพิวเตอร์</w:t>
            </w:r>
            <w:r w:rsidR="005607EC"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 </w:t>
            </w:r>
            <w:r w:rsidR="005607EC" w:rsidRPr="006A7CA9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และกำหนดสิทธิ์ให้กับผู้รับเรื่อง</w:t>
            </w:r>
          </w:p>
        </w:tc>
      </w:tr>
    </w:tbl>
    <w:p w14:paraId="04373AA0" w14:textId="7BB4D487" w:rsidR="00D97861" w:rsidRPr="006A7CA9" w:rsidRDefault="00D97861" w:rsidP="009674EC">
      <w:pPr>
        <w:pStyle w:val="Default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607A179E" w14:textId="6065F0B5" w:rsidR="00D97861" w:rsidRPr="006A7CA9" w:rsidRDefault="00807237" w:rsidP="006A7CA9">
      <w:pPr>
        <w:pStyle w:val="2"/>
        <w:rPr>
          <w:cs/>
        </w:rPr>
      </w:pPr>
      <w:bookmarkStart w:id="6" w:name="_Toc32297027"/>
      <w:r w:rsidRPr="006A7CA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B133C9" wp14:editId="7D38EC42">
            <wp:simplePos x="0" y="0"/>
            <wp:positionH relativeFrom="column">
              <wp:posOffset>219075</wp:posOffset>
            </wp:positionH>
            <wp:positionV relativeFrom="paragraph">
              <wp:posOffset>527050</wp:posOffset>
            </wp:positionV>
            <wp:extent cx="5410200" cy="71354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209_200850000_iO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F94" w:rsidRPr="006A7CA9">
        <w:t xml:space="preserve">1.4 </w:t>
      </w:r>
      <w:r w:rsidR="00D97861" w:rsidRPr="006A7CA9">
        <w:rPr>
          <w:cs/>
        </w:rPr>
        <w:t>เอกสารอ้างอิง</w:t>
      </w:r>
      <w:bookmarkEnd w:id="6"/>
    </w:p>
    <w:p w14:paraId="0EB7CBD8" w14:textId="2028F7B8" w:rsidR="00D97861" w:rsidRPr="006A7CA9" w:rsidRDefault="00D97861" w:rsidP="00457C1B">
      <w:pPr>
        <w:pStyle w:val="Default"/>
        <w:ind w:left="108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5B3AB51" w14:textId="4238383B" w:rsidR="00384DD2" w:rsidRPr="006A7CA9" w:rsidRDefault="00384DD2" w:rsidP="00457C1B">
      <w:pPr>
        <w:pStyle w:val="Default"/>
        <w:ind w:left="1080"/>
        <w:rPr>
          <w:rFonts w:ascii="TH Sarabun New" w:hAnsi="TH Sarabun New" w:cs="TH Sarabun New"/>
          <w:color w:val="000000" w:themeColor="text1"/>
        </w:rPr>
      </w:pPr>
    </w:p>
    <w:p w14:paraId="01D1FC17" w14:textId="6F277233" w:rsidR="004C2B6F" w:rsidRPr="006A7CA9" w:rsidRDefault="004C2B6F" w:rsidP="00457C1B">
      <w:pPr>
        <w:pStyle w:val="Default"/>
        <w:ind w:left="1080"/>
        <w:rPr>
          <w:rFonts w:ascii="TH Sarabun New" w:hAnsi="TH Sarabun New" w:cs="TH Sarabun New"/>
          <w:color w:val="000000" w:themeColor="text1"/>
        </w:rPr>
      </w:pPr>
    </w:p>
    <w:p w14:paraId="5754EFB5" w14:textId="27C6DCCC" w:rsidR="004C2B6F" w:rsidRPr="006A7CA9" w:rsidRDefault="004C2B6F" w:rsidP="00457C1B">
      <w:pPr>
        <w:pStyle w:val="Default"/>
        <w:ind w:left="1080"/>
        <w:rPr>
          <w:rFonts w:ascii="TH Sarabun New" w:hAnsi="TH Sarabun New" w:cs="TH Sarabun New"/>
          <w:color w:val="000000" w:themeColor="text1"/>
        </w:rPr>
      </w:pPr>
    </w:p>
    <w:p w14:paraId="0225CDD7" w14:textId="1FC6DE94" w:rsidR="004C2B6F" w:rsidRPr="006A7CA9" w:rsidRDefault="004C2B6F" w:rsidP="00457C1B">
      <w:pPr>
        <w:pStyle w:val="Default"/>
        <w:ind w:left="1080"/>
        <w:rPr>
          <w:rFonts w:ascii="TH Sarabun New" w:hAnsi="TH Sarabun New" w:cs="TH Sarabun New"/>
          <w:color w:val="000000" w:themeColor="text1"/>
        </w:rPr>
      </w:pPr>
    </w:p>
    <w:p w14:paraId="2DC297CF" w14:textId="7CD2F33E" w:rsidR="004C2B6F" w:rsidRPr="006A7CA9" w:rsidRDefault="004C2B6F" w:rsidP="00457C1B">
      <w:pPr>
        <w:pStyle w:val="Default"/>
        <w:ind w:left="108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4F238A4" wp14:editId="2EE9CB07">
            <wp:simplePos x="0" y="0"/>
            <wp:positionH relativeFrom="column">
              <wp:posOffset>220980</wp:posOffset>
            </wp:positionH>
            <wp:positionV relativeFrom="paragraph">
              <wp:posOffset>226695</wp:posOffset>
            </wp:positionV>
            <wp:extent cx="5396230" cy="73907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209_200915000_iO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9B49A" w14:textId="51FE1759" w:rsidR="00807237" w:rsidRPr="006A7CA9" w:rsidRDefault="00807237" w:rsidP="00457C1B">
      <w:pPr>
        <w:pStyle w:val="Default"/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</w:rPr>
      </w:pPr>
    </w:p>
    <w:p w14:paraId="64198E61" w14:textId="77777777" w:rsidR="004C2B6F" w:rsidRPr="006A7CA9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</w:rPr>
      </w:pPr>
    </w:p>
    <w:p w14:paraId="6E67313E" w14:textId="77777777" w:rsidR="004C2B6F" w:rsidRPr="006A7CA9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</w:rPr>
      </w:pPr>
    </w:p>
    <w:p w14:paraId="2D4AD983" w14:textId="77777777" w:rsidR="004C2B6F" w:rsidRPr="006A7CA9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</w:rPr>
      </w:pPr>
    </w:p>
    <w:p w14:paraId="7C207770" w14:textId="621D37A6" w:rsidR="004C2B6F" w:rsidRPr="006A7CA9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</w:rPr>
      </w:pPr>
      <w:r w:rsidRPr="006A7CA9">
        <w:rPr>
          <w:rFonts w:ascii="TH Sarabun New" w:hAnsi="TH Sarabun New" w:cs="TH Sarabun New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12351B94" wp14:editId="59395542">
            <wp:simplePos x="0" y="0"/>
            <wp:positionH relativeFrom="column">
              <wp:posOffset>123825</wp:posOffset>
            </wp:positionH>
            <wp:positionV relativeFrom="paragraph">
              <wp:posOffset>400050</wp:posOffset>
            </wp:positionV>
            <wp:extent cx="5528310" cy="7534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09_200932000_iO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1B344" w14:textId="2CFE2163" w:rsidR="004C2B6F" w:rsidRPr="006A7CA9" w:rsidRDefault="004C2B6F" w:rsidP="00457C1B">
      <w:pPr>
        <w:pStyle w:val="Default"/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</w:rPr>
      </w:pPr>
    </w:p>
    <w:p w14:paraId="62C77BF9" w14:textId="0F216774" w:rsidR="00807237" w:rsidRPr="006A7CA9" w:rsidRDefault="00807237" w:rsidP="00457C1B">
      <w:pPr>
        <w:pStyle w:val="Default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6A7CA9">
        <w:rPr>
          <w:rFonts w:ascii="TH Sarabun New" w:hAnsi="TH Sarabun New" w:cs="TH Sarabun New"/>
          <w:b/>
          <w:bCs/>
          <w:i/>
          <w:iCs/>
          <w:color w:val="000000" w:themeColor="text1"/>
          <w:sz w:val="32"/>
          <w:szCs w:val="32"/>
          <w:cs/>
        </w:rPr>
        <w:t>ผศ.นุชนาฎ สัตยากวี</w:t>
      </w:r>
      <w:r w:rsidRPr="006A7CA9">
        <w:rPr>
          <w:rFonts w:ascii="TH Sarabun New" w:hAnsi="TH Sarabun New" w:cs="TH Sarabun New"/>
          <w:i/>
          <w:iCs/>
          <w:color w:val="000000" w:themeColor="text1"/>
          <w:sz w:val="32"/>
          <w:szCs w:val="32"/>
          <w:cs/>
        </w:rPr>
        <w:t>. (2562). ระบบยืม-คืนอุปกรณ์สำหรับภาควิชาวิศวกรรมคอมพิวเตอร์</w:t>
      </w:r>
    </w:p>
    <w:p w14:paraId="65807058" w14:textId="56F71FA6" w:rsidR="00807237" w:rsidRPr="006A7CA9" w:rsidRDefault="00807237" w:rsidP="00457C1B">
      <w:pPr>
        <w:jc w:val="left"/>
        <w:rPr>
          <w:rFonts w:ascii="TH Sarabun New" w:hAnsi="TH Sarabun New" w:cs="TH Sarabun New"/>
          <w:b/>
          <w:bCs/>
          <w:color w:val="000000" w:themeColor="text1"/>
        </w:rPr>
      </w:pPr>
      <w:r w:rsidRPr="006A7CA9">
        <w:rPr>
          <w:rFonts w:ascii="TH Sarabun New" w:hAnsi="TH Sarabun New" w:cs="TH Sarabun New"/>
          <w:i/>
          <w:iCs/>
          <w:color w:val="000000" w:themeColor="text1"/>
          <w:cs/>
        </w:rPr>
        <w:t xml:space="preserve">คณะวิศวกรรมศาสตร์ กำแพงแสน มหาวิทยาลัยเกษตรศาสตร์. แหล่งข้อมูล: </w:t>
      </w:r>
      <w:r w:rsidRPr="006A7CA9">
        <w:rPr>
          <w:rFonts w:ascii="TH Sarabun New" w:hAnsi="TH Sarabun New" w:cs="TH Sarabun New"/>
          <w:i/>
          <w:iCs/>
          <w:color w:val="000000" w:themeColor="text1"/>
        </w:rPr>
        <w:t>http://gg.gg/gjwzy</w:t>
      </w:r>
    </w:p>
    <w:p w14:paraId="6692FF74" w14:textId="4F345DFE" w:rsidR="00807237" w:rsidRPr="006A7CA9" w:rsidRDefault="004C5F94" w:rsidP="006A7CA9">
      <w:pPr>
        <w:pStyle w:val="2"/>
      </w:pPr>
      <w:bookmarkStart w:id="7" w:name="_Toc32297028"/>
      <w:r w:rsidRPr="006A7CA9">
        <w:rPr>
          <w:cs/>
        </w:rPr>
        <w:lastRenderedPageBreak/>
        <w:t xml:space="preserve">1.5 </w:t>
      </w:r>
      <w:r w:rsidR="00807237" w:rsidRPr="006A7CA9">
        <w:rPr>
          <w:cs/>
        </w:rPr>
        <w:t>ภาพรวม</w:t>
      </w:r>
      <w:bookmarkEnd w:id="7"/>
    </w:p>
    <w:p w14:paraId="3626B4CB" w14:textId="373BA578" w:rsidR="00807237" w:rsidRPr="006A7CA9" w:rsidRDefault="004C2B6F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b/>
          <w:bCs/>
          <w:color w:val="000000" w:themeColor="text1"/>
          <w:cs/>
        </w:rPr>
        <w:tab/>
      </w:r>
      <w:r w:rsidRPr="006A7CA9">
        <w:rPr>
          <w:rFonts w:ascii="TH Sarabun New" w:hAnsi="TH Sarabun New" w:cs="TH Sarabun New"/>
          <w:color w:val="000000" w:themeColor="text1"/>
          <w:cs/>
        </w:rPr>
        <w:t>เอกสารฉบับนี้เหมาะกับนิสิตและบุคลากรภาควิชา</w:t>
      </w:r>
      <w:r w:rsidR="0018696E" w:rsidRPr="006A7CA9">
        <w:rPr>
          <w:rFonts w:ascii="TH Sarabun New" w:hAnsi="TH Sarabun New" w:cs="TH Sarabun New"/>
          <w:color w:val="000000" w:themeColor="text1"/>
          <w:cs/>
        </w:rPr>
        <w:t>วิศวกรรมคอมพิวเตอร์ที่มีความประสงค์ในการยืม-คืนอุปกรณ์ของภาควิชา โดยแบ่งเป็น 5 ส่วนดังนี้</w:t>
      </w:r>
    </w:p>
    <w:p w14:paraId="0647BF05" w14:textId="45649D95" w:rsidR="0018696E" w:rsidRPr="006A7CA9" w:rsidRDefault="0018696E" w:rsidP="00457C1B">
      <w:pPr>
        <w:ind w:left="1440"/>
        <w:jc w:val="left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1). บทนำ</w:t>
      </w:r>
      <w:r w:rsidR="0052484F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52484F" w:rsidRPr="006A7CA9">
        <w:rPr>
          <w:rFonts w:ascii="TH Sarabun New" w:hAnsi="TH Sarabun New" w:cs="TH Sarabun New"/>
          <w:color w:val="000000" w:themeColor="text1"/>
          <w:cs/>
        </w:rPr>
        <w:t>ประกอบด้วย วัตถุประสงค์ของการทำเอกสาร การทำงานของระบบรวมถึงประโยชน์ของระบบ</w:t>
      </w:r>
    </w:p>
    <w:p w14:paraId="34408A0B" w14:textId="4F044372" w:rsidR="0018696E" w:rsidRPr="006A7CA9" w:rsidRDefault="0018696E" w:rsidP="005D2426">
      <w:pPr>
        <w:ind w:left="1440"/>
        <w:jc w:val="left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2). ความต้องการของผู้ใช้</w:t>
      </w:r>
      <w:r w:rsidR="005D2426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5D2426" w:rsidRPr="006A7CA9">
        <w:rPr>
          <w:rFonts w:ascii="TH Sarabun New" w:hAnsi="TH Sarabun New" w:cs="TH Sarabun New"/>
          <w:color w:val="000000" w:themeColor="text1"/>
          <w:cs/>
        </w:rPr>
        <w:t>ประกอบด้วย ส่วนต่อประสานของซอฟต์แวร์ ส่วนต่อประสานกับผู้ใช้ คุณลักษณะของผู้ใช้ คุณสมบัติของระบบ และสมมติฐานและข้อจำกัดในการพัฒนา</w:t>
      </w:r>
    </w:p>
    <w:p w14:paraId="1B273A10" w14:textId="29013615" w:rsidR="0018696E" w:rsidRPr="006A7CA9" w:rsidRDefault="0018696E" w:rsidP="005D2426">
      <w:pPr>
        <w:ind w:left="1440"/>
        <w:jc w:val="left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3). ความต้องการของระบบ</w:t>
      </w:r>
      <w:r w:rsidR="005D2426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5D2426" w:rsidRPr="006A7CA9">
        <w:rPr>
          <w:rFonts w:ascii="TH Sarabun New" w:hAnsi="TH Sarabun New" w:cs="TH Sarabun New"/>
          <w:color w:val="000000" w:themeColor="text1"/>
          <w:cs/>
        </w:rPr>
        <w:t>ประกอบด้วย</w:t>
      </w:r>
      <w:r w:rsidR="005D2426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5D2426" w:rsidRPr="006A7CA9">
        <w:rPr>
          <w:rFonts w:ascii="TH Sarabun New" w:hAnsi="TH Sarabun New" w:cs="TH Sarabun New"/>
          <w:color w:val="000000" w:themeColor="text1"/>
          <w:cs/>
        </w:rPr>
        <w:t xml:space="preserve">ความต้องการแบบ </w:t>
      </w:r>
      <w:r w:rsidR="005D2426" w:rsidRPr="006A7CA9">
        <w:rPr>
          <w:rFonts w:ascii="TH Sarabun New" w:hAnsi="TH Sarabun New" w:cs="TH Sarabun New"/>
          <w:color w:val="000000" w:themeColor="text1"/>
        </w:rPr>
        <w:t xml:space="preserve">functional </w:t>
      </w:r>
      <w:r w:rsidR="005D2426" w:rsidRPr="006A7CA9">
        <w:rPr>
          <w:rFonts w:ascii="TH Sarabun New" w:hAnsi="TH Sarabun New" w:cs="TH Sarabun New"/>
          <w:color w:val="000000" w:themeColor="text1"/>
          <w:cs/>
        </w:rPr>
        <w:t xml:space="preserve">และความต้องการแบบ </w:t>
      </w:r>
      <w:r w:rsidR="005D2426" w:rsidRPr="006A7CA9">
        <w:rPr>
          <w:rFonts w:ascii="TH Sarabun New" w:hAnsi="TH Sarabun New" w:cs="TH Sarabun New"/>
          <w:color w:val="000000" w:themeColor="text1"/>
        </w:rPr>
        <w:t>Non-functional</w:t>
      </w:r>
    </w:p>
    <w:p w14:paraId="1B7BC6CF" w14:textId="2EF8A02B" w:rsidR="0018696E" w:rsidRPr="006A7CA9" w:rsidRDefault="0018696E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ab/>
        <w:t>4). แผนภาพการวิเคราะห์ระบบ</w:t>
      </w:r>
    </w:p>
    <w:p w14:paraId="369F0B51" w14:textId="2E869468" w:rsidR="0018696E" w:rsidRPr="006A7CA9" w:rsidRDefault="0018696E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ab/>
        <w:t>5). ภาคผนวก</w:t>
      </w:r>
    </w:p>
    <w:p w14:paraId="7BF819D7" w14:textId="780458EB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59D42D79" w14:textId="0893A5B0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23480C95" w14:textId="4CE447C6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6CA24274" w14:textId="1CE4C098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0EBD3CF2" w14:textId="1161D72A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71881516" w14:textId="1B692FB4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2D57CC4E" w14:textId="763F6C98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7A35EC31" w14:textId="3DCBD79E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</w:rPr>
      </w:pPr>
    </w:p>
    <w:p w14:paraId="501B9294" w14:textId="77777777" w:rsidR="00016E01" w:rsidRPr="006A7CA9" w:rsidRDefault="00016E01" w:rsidP="00457C1B">
      <w:pPr>
        <w:ind w:left="720"/>
        <w:jc w:val="left"/>
        <w:rPr>
          <w:rFonts w:ascii="TH Sarabun New" w:hAnsi="TH Sarabun New" w:cs="TH Sarabun New"/>
          <w:color w:val="000000" w:themeColor="text1"/>
          <w:cs/>
        </w:rPr>
      </w:pPr>
    </w:p>
    <w:p w14:paraId="0C534323" w14:textId="15D01649" w:rsidR="00C80FD0" w:rsidRPr="006A7CA9" w:rsidRDefault="00C80FD0" w:rsidP="004C5F94">
      <w:pPr>
        <w:pStyle w:val="1"/>
        <w:numPr>
          <w:ilvl w:val="0"/>
          <w:numId w:val="45"/>
        </w:numPr>
        <w:rPr>
          <w:rFonts w:ascii="TH Sarabun New" w:hAnsi="TH Sarabun New" w:cs="TH Sarabun New"/>
          <w:color w:val="000000" w:themeColor="text1"/>
          <w:szCs w:val="32"/>
        </w:rPr>
      </w:pPr>
      <w:bookmarkStart w:id="8" w:name="_Toc32297029"/>
      <w:r w:rsidRPr="006A7CA9">
        <w:rPr>
          <w:rFonts w:ascii="TH Sarabun New" w:hAnsi="TH Sarabun New" w:cs="TH Sarabun New"/>
          <w:color w:val="000000" w:themeColor="text1"/>
          <w:szCs w:val="32"/>
          <w:cs/>
        </w:rPr>
        <w:lastRenderedPageBreak/>
        <w:t>ความต้องการของผู้ใช้ (</w:t>
      </w:r>
      <w:r w:rsidRPr="006A7CA9">
        <w:rPr>
          <w:rFonts w:ascii="TH Sarabun New" w:hAnsi="TH Sarabun New" w:cs="TH Sarabun New"/>
          <w:color w:val="000000" w:themeColor="text1"/>
          <w:szCs w:val="32"/>
        </w:rPr>
        <w:t>User Requirements)</w:t>
      </w:r>
      <w:bookmarkEnd w:id="8"/>
    </w:p>
    <w:p w14:paraId="714355DA" w14:textId="42AC1DFA" w:rsidR="00C80FD0" w:rsidRPr="006A7CA9" w:rsidRDefault="00C80FD0" w:rsidP="006A7CA9">
      <w:pPr>
        <w:pStyle w:val="2"/>
        <w:numPr>
          <w:ilvl w:val="1"/>
          <w:numId w:val="46"/>
        </w:numPr>
      </w:pPr>
      <w:bookmarkStart w:id="9" w:name="_Toc32297030"/>
      <w:r w:rsidRPr="006A7CA9">
        <w:rPr>
          <w:cs/>
        </w:rPr>
        <w:t>ส่วนต่อประสานของซอฟต์แวร์</w:t>
      </w:r>
      <w:bookmarkEnd w:id="9"/>
    </w:p>
    <w:p w14:paraId="3F41789E" w14:textId="1E691524" w:rsidR="00C80FD0" w:rsidRPr="006A7CA9" w:rsidRDefault="00C80FD0" w:rsidP="00342F5A">
      <w:pPr>
        <w:ind w:left="108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ฐานข้อมูลบัญชีผู้ใช้เครือข่ายนนทรี</w:t>
      </w:r>
    </w:p>
    <w:p w14:paraId="4DBD18F1" w14:textId="5E6DC6C0" w:rsidR="00C80FD0" w:rsidRPr="006A7CA9" w:rsidRDefault="0028550E" w:rsidP="006A7CA9">
      <w:pPr>
        <w:pStyle w:val="2"/>
      </w:pPr>
      <w:bookmarkStart w:id="10" w:name="_Toc32297031"/>
      <w:r w:rsidRPr="006A7CA9">
        <w:rPr>
          <w:noProof/>
        </w:rPr>
        <w:drawing>
          <wp:anchor distT="0" distB="0" distL="114300" distR="114300" simplePos="0" relativeHeight="251663360" behindDoc="1" locked="0" layoutInCell="1" allowOverlap="1" wp14:anchorId="34655F8D" wp14:editId="253216FA">
            <wp:simplePos x="0" y="0"/>
            <wp:positionH relativeFrom="column">
              <wp:posOffset>152400</wp:posOffset>
            </wp:positionH>
            <wp:positionV relativeFrom="paragraph">
              <wp:posOffset>481330</wp:posOffset>
            </wp:positionV>
            <wp:extent cx="5467350" cy="30753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F94" w:rsidRPr="006A7CA9">
        <w:t>2.2</w:t>
      </w:r>
      <w:r w:rsidR="00342F5A" w:rsidRPr="006A7CA9">
        <w:t xml:space="preserve"> </w:t>
      </w:r>
      <w:r w:rsidR="00C80FD0" w:rsidRPr="006A7CA9">
        <w:rPr>
          <w:cs/>
        </w:rPr>
        <w:t>ส่วนต่อประสานกับผู้ใช้</w:t>
      </w:r>
      <w:bookmarkEnd w:id="10"/>
    </w:p>
    <w:p w14:paraId="2B2F9A04" w14:textId="1B4714FA" w:rsidR="00A36639" w:rsidRPr="006A7CA9" w:rsidRDefault="0028550E" w:rsidP="0028550E">
      <w:pPr>
        <w:jc w:val="center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 หน้าสำหรับเข้าสู่ระบบการยืม-คืนอุปกรณ์</w:t>
      </w:r>
    </w:p>
    <w:p w14:paraId="10FC714C" w14:textId="77777777" w:rsidR="00B3630E" w:rsidRPr="006A7CA9" w:rsidRDefault="00B3630E" w:rsidP="0028550E">
      <w:pPr>
        <w:jc w:val="center"/>
        <w:rPr>
          <w:rFonts w:ascii="TH Sarabun New" w:hAnsi="TH Sarabun New" w:cs="TH Sarabun New"/>
          <w:color w:val="000000" w:themeColor="text1"/>
          <w:cs/>
        </w:rPr>
      </w:pPr>
    </w:p>
    <w:p w14:paraId="2CFB1E84" w14:textId="77777777" w:rsidR="0028550E" w:rsidRPr="006A7CA9" w:rsidRDefault="0028550E" w:rsidP="00B42B86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7646DAF3" w14:textId="3DF820E1" w:rsidR="0028550E" w:rsidRPr="006A7CA9" w:rsidRDefault="0028550E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4E302CDF" wp14:editId="4AE43D4D">
            <wp:simplePos x="0" y="0"/>
            <wp:positionH relativeFrom="column">
              <wp:posOffset>6985</wp:posOffset>
            </wp:positionH>
            <wp:positionV relativeFrom="paragraph">
              <wp:posOffset>243205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7CA9">
        <w:rPr>
          <w:rFonts w:ascii="TH Sarabun New" w:hAnsi="TH Sarabun New" w:cs="TH Sarabun New"/>
          <w:color w:val="000000" w:themeColor="text1"/>
          <w:cs/>
        </w:rPr>
        <w:t>รูปที่ 2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>หน้าสำหรับสมัครสมาชิกผู้ใช้งานของบุคคลภายนอก</w:t>
      </w:r>
    </w:p>
    <w:p w14:paraId="73122CA1" w14:textId="736C4F3F" w:rsidR="00B3630E" w:rsidRPr="006A7CA9" w:rsidRDefault="00D50DF3" w:rsidP="00B42B86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drawing>
          <wp:anchor distT="0" distB="0" distL="114300" distR="114300" simplePos="0" relativeHeight="251665408" behindDoc="0" locked="0" layoutInCell="1" allowOverlap="1" wp14:anchorId="71FC1DDC" wp14:editId="4788A328">
            <wp:simplePos x="0" y="0"/>
            <wp:positionH relativeFrom="column">
              <wp:posOffset>-47625</wp:posOffset>
            </wp:positionH>
            <wp:positionV relativeFrom="paragraph">
              <wp:posOffset>289560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 - นิสิตและบุคลากร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69D05" w14:textId="0D461987" w:rsidR="00B3630E" w:rsidRPr="006A7CA9" w:rsidRDefault="00B3630E" w:rsidP="00857797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3 หน้าหลักสำหรับนิสิตและบุคลากร</w:t>
      </w:r>
    </w:p>
    <w:p w14:paraId="0CB15AA9" w14:textId="77777777" w:rsidR="00857797" w:rsidRPr="006A7CA9" w:rsidRDefault="00B3630E" w:rsidP="00857797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lastRenderedPageBreak/>
        <w:drawing>
          <wp:anchor distT="0" distB="0" distL="114300" distR="114300" simplePos="0" relativeHeight="251666432" behindDoc="0" locked="0" layoutInCell="1" allowOverlap="1" wp14:anchorId="0BB055A0" wp14:editId="6E8EDDA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389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– อาจารย์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CA9">
        <w:rPr>
          <w:rFonts w:ascii="TH Sarabun New" w:hAnsi="TH Sarabun New" w:cs="TH Sarabun New"/>
          <w:color w:val="000000" w:themeColor="text1"/>
          <w:cs/>
        </w:rPr>
        <w:t>รูปที่ 4 หน้าหลักสำหรับอาจารย์ประจำวิชาภาควิศวกรรมคอมพิวเตอร์</w:t>
      </w:r>
    </w:p>
    <w:p w14:paraId="081929D5" w14:textId="5D868536" w:rsidR="00B3630E" w:rsidRPr="006A7CA9" w:rsidRDefault="00B3630E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drawing>
          <wp:anchor distT="0" distB="0" distL="114300" distR="114300" simplePos="0" relativeHeight="251667456" behindDoc="0" locked="0" layoutInCell="1" allowOverlap="1" wp14:anchorId="2F1D11FC" wp14:editId="7E356E42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731510" cy="32238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 – ผู้ดูแลระบบ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4B66C" w14:textId="77777777" w:rsidR="00857797" w:rsidRPr="006A7CA9" w:rsidRDefault="00B3630E" w:rsidP="00857797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5 หน้าหลักสำหรับเจ้าหน้าที่ดูแลระบบ</w:t>
      </w:r>
    </w:p>
    <w:p w14:paraId="7D472160" w14:textId="77777777" w:rsidR="00857797" w:rsidRPr="006A7CA9" w:rsidRDefault="00857797" w:rsidP="00857797">
      <w:pPr>
        <w:ind w:left="1440"/>
        <w:rPr>
          <w:rFonts w:ascii="TH Sarabun New" w:hAnsi="TH Sarabun New" w:cs="TH Sarabun New"/>
          <w:color w:val="000000" w:themeColor="text1"/>
        </w:rPr>
      </w:pPr>
    </w:p>
    <w:p w14:paraId="22CE9920" w14:textId="0AEFCA68" w:rsidR="00B3630E" w:rsidRPr="006A7CA9" w:rsidRDefault="00B3630E" w:rsidP="00B42B86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lastRenderedPageBreak/>
        <w:drawing>
          <wp:anchor distT="0" distB="0" distL="114300" distR="114300" simplePos="0" relativeHeight="251668480" behindDoc="0" locked="0" layoutInCell="1" allowOverlap="1" wp14:anchorId="1D69712D" wp14:editId="395373CA">
            <wp:simplePos x="0" y="0"/>
            <wp:positionH relativeFrom="column">
              <wp:posOffset>-9525</wp:posOffset>
            </wp:positionH>
            <wp:positionV relativeFrom="paragraph">
              <wp:posOffset>308610</wp:posOffset>
            </wp:positionV>
            <wp:extent cx="5731510" cy="3173095"/>
            <wp:effectExtent l="0" t="0" r="254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หน้ายืม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26DA2" w14:textId="37DC7738" w:rsidR="00B3630E" w:rsidRPr="006A7CA9" w:rsidRDefault="00B3630E" w:rsidP="00D95A4B">
      <w:pPr>
        <w:pStyle w:val="a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6 หน้าแสดงรายการอุปกรณ์ทั้งหมด</w:t>
      </w:r>
    </w:p>
    <w:p w14:paraId="5477DC3F" w14:textId="05D21811" w:rsidR="00B3630E" w:rsidRPr="006A7CA9" w:rsidRDefault="00B3630E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drawing>
          <wp:anchor distT="0" distB="0" distL="114300" distR="114300" simplePos="0" relativeHeight="251669504" behindDoc="0" locked="0" layoutInCell="1" allowOverlap="1" wp14:anchorId="12DC6461" wp14:editId="4A3D81C0">
            <wp:simplePos x="0" y="0"/>
            <wp:positionH relativeFrom="column">
              <wp:posOffset>-9525</wp:posOffset>
            </wp:positionH>
            <wp:positionV relativeFrom="paragraph">
              <wp:posOffset>351155</wp:posOffset>
            </wp:positionV>
            <wp:extent cx="5731510" cy="3173095"/>
            <wp:effectExtent l="0" t="0" r="254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หน้ายืม – 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4FE60" w14:textId="0C74FC90" w:rsidR="00B3630E" w:rsidRPr="006A7CA9" w:rsidRDefault="00B3630E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7 หน้าต่าง</w:t>
      </w:r>
      <w:r w:rsidR="00D50DF3" w:rsidRPr="006A7CA9">
        <w:rPr>
          <w:rFonts w:ascii="TH Sarabun New" w:hAnsi="TH Sarabun New" w:cs="TH Sarabun New"/>
          <w:color w:val="000000" w:themeColor="text1"/>
          <w:cs/>
        </w:rPr>
        <w:t>รายการยืมอุปกรณ์</w:t>
      </w:r>
    </w:p>
    <w:p w14:paraId="11E95281" w14:textId="3F0ED75C" w:rsidR="00D50DF3" w:rsidRPr="006A7CA9" w:rsidRDefault="00D50DF3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3768BC9D" w14:textId="4C30CC66" w:rsidR="00D50DF3" w:rsidRPr="006A7CA9" w:rsidRDefault="00D50DF3" w:rsidP="00B42B86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lastRenderedPageBreak/>
        <w:drawing>
          <wp:anchor distT="0" distB="0" distL="114300" distR="114300" simplePos="0" relativeHeight="251670528" behindDoc="0" locked="0" layoutInCell="1" allowOverlap="1" wp14:anchorId="76C2CC5B" wp14:editId="300355FC">
            <wp:simplePos x="0" y="0"/>
            <wp:positionH relativeFrom="column">
              <wp:posOffset>-9525</wp:posOffset>
            </wp:positionH>
            <wp:positionV relativeFrom="paragraph">
              <wp:posOffset>365760</wp:posOffset>
            </wp:positionV>
            <wp:extent cx="5731510" cy="3173095"/>
            <wp:effectExtent l="0" t="0" r="254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ประวัติยิม-คืน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EE830" w14:textId="2D195899" w:rsidR="00B3630E" w:rsidRPr="006A7CA9" w:rsidRDefault="00D50DF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8 หน้าแสดงประวัติการยืม-คืนอุปกรณ์ของผู้ใช้</w:t>
      </w:r>
    </w:p>
    <w:p w14:paraId="13F5064E" w14:textId="072B8B72" w:rsidR="00D50DF3" w:rsidRPr="006A7CA9" w:rsidRDefault="00D50DF3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noProof/>
          <w:color w:val="000000" w:themeColor="text1"/>
          <w:cs/>
          <w:lang w:val="th-TH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5356B200" wp14:editId="0564EB67">
            <wp:simplePos x="0" y="0"/>
            <wp:positionH relativeFrom="column">
              <wp:posOffset>-9525</wp:posOffset>
            </wp:positionH>
            <wp:positionV relativeFrom="paragraph">
              <wp:posOffset>341630</wp:posOffset>
            </wp:positionV>
            <wp:extent cx="5731510" cy="3173095"/>
            <wp:effectExtent l="0" t="0" r="254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ประวัติยิม-คืน – 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2C0" w14:textId="0959D372" w:rsidR="00D50DF3" w:rsidRPr="006A7CA9" w:rsidRDefault="00D50DF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9 หน้าต่างแสดงรายการคืนอุปกรณ์</w:t>
      </w:r>
    </w:p>
    <w:p w14:paraId="55BD00B4" w14:textId="5EFA5192" w:rsidR="00D50DF3" w:rsidRPr="006A7CA9" w:rsidRDefault="00D50DF3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  <w:cs/>
        </w:rPr>
      </w:pPr>
    </w:p>
    <w:p w14:paraId="09FA9F0C" w14:textId="08F9E983" w:rsidR="00D50DF3" w:rsidRPr="006A7CA9" w:rsidRDefault="00D50DF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lastRenderedPageBreak/>
        <w:drawing>
          <wp:anchor distT="0" distB="0" distL="114300" distR="114300" simplePos="0" relativeHeight="251672576" behindDoc="0" locked="0" layoutInCell="1" allowOverlap="1" wp14:anchorId="0D6871E9" wp14:editId="24FFC2FD">
            <wp:simplePos x="0" y="0"/>
            <wp:positionH relativeFrom="column">
              <wp:posOffset>-9525</wp:posOffset>
            </wp:positionH>
            <wp:positionV relativeFrom="paragraph">
              <wp:posOffset>251460</wp:posOffset>
            </wp:positionV>
            <wp:extent cx="5731510" cy="3173095"/>
            <wp:effectExtent l="0" t="0" r="2540" b="825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ยื่นคำร้องขอซื้ออุปกรณ์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CA9">
        <w:rPr>
          <w:rFonts w:ascii="TH Sarabun New" w:hAnsi="TH Sarabun New" w:cs="TH Sarabun New"/>
          <w:color w:val="000000" w:themeColor="text1"/>
          <w:cs/>
        </w:rPr>
        <w:t>รูปที่ 10 หน้าแสดงแบบฟอร์มยื่นคำร้องขอซื้ออุปกรณ์</w:t>
      </w:r>
    </w:p>
    <w:p w14:paraId="29E10515" w14:textId="33E1E01D" w:rsidR="00D50DF3" w:rsidRPr="006A7CA9" w:rsidRDefault="00D50DF3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6102A6C7" wp14:editId="192984F6">
            <wp:simplePos x="0" y="0"/>
            <wp:positionH relativeFrom="column">
              <wp:posOffset>-9525</wp:posOffset>
            </wp:positionH>
            <wp:positionV relativeFrom="paragraph">
              <wp:posOffset>284480</wp:posOffset>
            </wp:positionV>
            <wp:extent cx="5731510" cy="3173095"/>
            <wp:effectExtent l="0" t="0" r="254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อนุมัติการยืม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28ACB" w14:textId="26843D1E" w:rsidR="00D50DF3" w:rsidRPr="006A7CA9" w:rsidRDefault="00D50DF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11 หน้าแสดงรายการ</w:t>
      </w:r>
      <w:r w:rsidR="00457C1B" w:rsidRPr="006A7CA9">
        <w:rPr>
          <w:rFonts w:ascii="TH Sarabun New" w:hAnsi="TH Sarabun New" w:cs="TH Sarabun New"/>
          <w:color w:val="000000" w:themeColor="text1"/>
          <w:cs/>
        </w:rPr>
        <w:t>สำหรับ</w:t>
      </w:r>
      <w:r w:rsidRPr="006A7CA9">
        <w:rPr>
          <w:rFonts w:ascii="TH Sarabun New" w:hAnsi="TH Sarabun New" w:cs="TH Sarabun New"/>
          <w:color w:val="000000" w:themeColor="text1"/>
          <w:cs/>
        </w:rPr>
        <w:t>อนุมัติการยืม</w:t>
      </w:r>
    </w:p>
    <w:p w14:paraId="256A02E2" w14:textId="77777777" w:rsidR="00352A21" w:rsidRPr="006A7CA9" w:rsidRDefault="00352A21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77A55550" w14:textId="027D8BD4" w:rsidR="00457C1B" w:rsidRPr="006A7CA9" w:rsidRDefault="00457C1B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lastRenderedPageBreak/>
        <w:drawing>
          <wp:anchor distT="0" distB="0" distL="114300" distR="114300" simplePos="0" relativeHeight="251674624" behindDoc="0" locked="0" layoutInCell="1" allowOverlap="1" wp14:anchorId="7C182325" wp14:editId="5FD038BD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3173095"/>
            <wp:effectExtent l="0" t="0" r="254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อนุมัติการยืม – 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03B98" w14:textId="5D854285" w:rsidR="00457C1B" w:rsidRPr="006A7CA9" w:rsidRDefault="00457C1B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12 หน้าต่างแสดงอนุมัติรายการยืมอุปกรณ์</w:t>
      </w:r>
    </w:p>
    <w:p w14:paraId="5C55CC7E" w14:textId="7A79AD1C" w:rsidR="00352A21" w:rsidRPr="006A7CA9" w:rsidRDefault="00352A21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79A6251F" wp14:editId="709DE3E9">
            <wp:simplePos x="0" y="0"/>
            <wp:positionH relativeFrom="column">
              <wp:posOffset>0</wp:posOffset>
            </wp:positionH>
            <wp:positionV relativeFrom="paragraph">
              <wp:posOffset>332105</wp:posOffset>
            </wp:positionV>
            <wp:extent cx="5731510" cy="3173095"/>
            <wp:effectExtent l="0" t="0" r="254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จัดการอุปกรณ์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9B31" w14:textId="6EFD5ACA" w:rsidR="00352A21" w:rsidRPr="006A7CA9" w:rsidRDefault="00352A21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13 หน้าแสดงการจัดการอุปกรณ์</w:t>
      </w:r>
    </w:p>
    <w:p w14:paraId="050F6D6E" w14:textId="77777777" w:rsidR="00352A21" w:rsidRPr="006A7CA9" w:rsidRDefault="00352A21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2AA3E531" w14:textId="5DC260FB" w:rsidR="00352A21" w:rsidRPr="006A7CA9" w:rsidRDefault="00352A21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lastRenderedPageBreak/>
        <w:drawing>
          <wp:anchor distT="0" distB="0" distL="114300" distR="114300" simplePos="0" relativeHeight="251676672" behindDoc="0" locked="0" layoutInCell="1" allowOverlap="1" wp14:anchorId="3C67427C" wp14:editId="4F4DF240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5731510" cy="3173095"/>
            <wp:effectExtent l="0" t="0" r="2540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จัดการอุปกรณ์ –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145B7" w14:textId="69B2A992" w:rsidR="00352A21" w:rsidRPr="006A7CA9" w:rsidRDefault="00352A21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14 หน้าต่างรายการเพิ่มอุปกรณ์</w:t>
      </w:r>
    </w:p>
    <w:p w14:paraId="06202FB1" w14:textId="2030C2AA" w:rsidR="00352A21" w:rsidRPr="006A7CA9" w:rsidRDefault="00352A21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18BCB970" wp14:editId="0A05A25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31510" cy="3173095"/>
            <wp:effectExtent l="0" t="0" r="254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จัดการผู้ใช้งาน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63095" w14:textId="77777777" w:rsidR="00857797" w:rsidRPr="006A7CA9" w:rsidRDefault="00352A21" w:rsidP="00857797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15 หน้าแสดงการจัดการสิทธิ์ผู้ใช้งาน</w:t>
      </w:r>
    </w:p>
    <w:p w14:paraId="1842AC48" w14:textId="77777777" w:rsidR="00857797" w:rsidRPr="006A7CA9" w:rsidRDefault="00857797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  <w:cs/>
        </w:rPr>
      </w:pPr>
    </w:p>
    <w:p w14:paraId="3926634A" w14:textId="606661E3" w:rsidR="00352A21" w:rsidRPr="006A7CA9" w:rsidRDefault="00352A21" w:rsidP="00857797">
      <w:p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lastRenderedPageBreak/>
        <w:drawing>
          <wp:anchor distT="0" distB="0" distL="114300" distR="114300" simplePos="0" relativeHeight="251678720" behindDoc="0" locked="0" layoutInCell="1" allowOverlap="1" wp14:anchorId="64E144B9" wp14:editId="7303F0F6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731510" cy="3173095"/>
            <wp:effectExtent l="0" t="0" r="254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จัดการผู้ใช้งาน – 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D6334" w14:textId="49B588D7" w:rsidR="00352A21" w:rsidRPr="006A7CA9" w:rsidRDefault="00352A21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16 หน้าต่างแก้ไขสิทธิ์ผู้ใช้งาน</w:t>
      </w:r>
    </w:p>
    <w:p w14:paraId="544F894E" w14:textId="5676FDC4" w:rsidR="00352A21" w:rsidRPr="006A7CA9" w:rsidRDefault="00352A21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  <w:lang w:val="th-TH"/>
        </w:rPr>
        <w:drawing>
          <wp:anchor distT="0" distB="0" distL="114300" distR="114300" simplePos="0" relativeHeight="251679744" behindDoc="0" locked="0" layoutInCell="1" allowOverlap="1" wp14:anchorId="16DD25DE" wp14:editId="1BB29164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731510" cy="3173095"/>
            <wp:effectExtent l="0" t="0" r="254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ประวัติยิม-คืน – 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3C178" w14:textId="172DD7AD" w:rsidR="00352A21" w:rsidRPr="006A7CA9" w:rsidRDefault="00352A21" w:rsidP="00D95A4B">
      <w:pPr>
        <w:pStyle w:val="a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รูปที่ 17 หน้าแสดงรายการคำร้องขอซื้ออุปกรณ์</w:t>
      </w:r>
    </w:p>
    <w:p w14:paraId="17BDA1AE" w14:textId="0D8B6E4B" w:rsidR="00457C1B" w:rsidRPr="006A7CA9" w:rsidRDefault="00457C1B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3912FE06" w14:textId="77777777" w:rsidR="00857797" w:rsidRPr="006A7CA9" w:rsidRDefault="00857797" w:rsidP="00857797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137ABA39" w14:textId="557AA690" w:rsidR="0028550E" w:rsidRPr="006A7CA9" w:rsidRDefault="0028550E" w:rsidP="00352A21">
      <w:pPr>
        <w:rPr>
          <w:rFonts w:ascii="TH Sarabun New" w:hAnsi="TH Sarabun New" w:cs="TH Sarabun New"/>
          <w:color w:val="000000" w:themeColor="text1"/>
          <w:cs/>
        </w:rPr>
      </w:pPr>
    </w:p>
    <w:p w14:paraId="6A72C3B1" w14:textId="102C4C2D" w:rsidR="00C80FD0" w:rsidRPr="006A7CA9" w:rsidRDefault="004C5F94" w:rsidP="006A7CA9">
      <w:pPr>
        <w:pStyle w:val="2"/>
      </w:pPr>
      <w:bookmarkStart w:id="11" w:name="_Toc32297032"/>
      <w:r w:rsidRPr="006A7CA9">
        <w:rPr>
          <w:cs/>
        </w:rPr>
        <w:lastRenderedPageBreak/>
        <w:t>2</w:t>
      </w:r>
      <w:r w:rsidR="00342F5A" w:rsidRPr="006A7CA9">
        <w:rPr>
          <w:cs/>
        </w:rPr>
        <w:t xml:space="preserve">.3 </w:t>
      </w:r>
      <w:r w:rsidR="00C80FD0" w:rsidRPr="006A7CA9">
        <w:rPr>
          <w:cs/>
        </w:rPr>
        <w:t>คุณลักษณะของผู้ใช้</w:t>
      </w:r>
      <w:bookmarkEnd w:id="11"/>
    </w:p>
    <w:p w14:paraId="37F23884" w14:textId="188396A5" w:rsidR="00C80FD0" w:rsidRPr="006A7CA9" w:rsidRDefault="00407AF6" w:rsidP="00457C1B">
      <w:pPr>
        <w:ind w:left="1800" w:hanging="360"/>
        <w:jc w:val="left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ผู้ใช้งานระบบ มี 4 ประเภท ดังนี้</w:t>
      </w:r>
    </w:p>
    <w:p w14:paraId="0F5BD26E" w14:textId="20453F8C" w:rsidR="00EC388E" w:rsidRPr="006A7CA9" w:rsidRDefault="00407AF6" w:rsidP="00D95A4B">
      <w:pPr>
        <w:pStyle w:val="a"/>
        <w:numPr>
          <w:ilvl w:val="0"/>
          <w:numId w:val="34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นิสิต</w:t>
      </w:r>
      <w:r w:rsidR="00EC388E" w:rsidRPr="006A7CA9">
        <w:rPr>
          <w:rFonts w:ascii="TH Sarabun New" w:hAnsi="TH Sarabun New" w:cs="TH Sarabun New"/>
          <w:color w:val="000000" w:themeColor="text1"/>
          <w:cs/>
        </w:rPr>
        <w:t>และบุคลากร</w:t>
      </w:r>
    </w:p>
    <w:p w14:paraId="2D88DB6B" w14:textId="0C772B49" w:rsidR="00407AF6" w:rsidRPr="006A7CA9" w:rsidRDefault="00EC388E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นิสิต</w:t>
      </w:r>
      <w:r w:rsidR="00407AF6" w:rsidRPr="006A7CA9">
        <w:rPr>
          <w:rFonts w:ascii="TH Sarabun New" w:hAnsi="TH Sarabun New" w:cs="TH Sarabun New"/>
          <w:color w:val="000000" w:themeColor="text1"/>
          <w:cs/>
        </w:rPr>
        <w:t>ภาควิชาวิศวกรรมคอมพิวเตอร์ มีความรู้พื้นฐานทางคอมพิวเตอร์ มีความสามารถในการเข้าใช้งานเว็บไซต์ต่างๆได้ดี อยู่ในระดับชั้นปีที่ 1-4 สิทธิ์ในการเข้าถึงระบบ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คือ ส่งเรื่องขออนุญาตการยืม-คืนอุปกรณ์และแสดงความคิดเห็นเพื่อขอซื้ออุปกรณ์เพิ่มจากภาควิชา</w:t>
      </w:r>
    </w:p>
    <w:p w14:paraId="5DE3DB85" w14:textId="056DBA68" w:rsidR="00EC388E" w:rsidRPr="006A7CA9" w:rsidRDefault="00EC388E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บุคลากรภายในมหาวิทยาลัย มีความรู้พื้นฐานทางคอมพิวเตอร์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>สิทธิ์ในการเข้าถึงระบบ คือ ส่งเรื่องขออนุญาตการยืม-คืนอุปกรณ์</w:t>
      </w:r>
    </w:p>
    <w:p w14:paraId="1D379FD1" w14:textId="06296AC0" w:rsidR="00EC388E" w:rsidRPr="006A7CA9" w:rsidRDefault="00EC388E" w:rsidP="00D95A4B">
      <w:pPr>
        <w:pStyle w:val="a"/>
        <w:numPr>
          <w:ilvl w:val="0"/>
          <w:numId w:val="34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บุค</w:t>
      </w:r>
      <w:r w:rsidR="008C3544" w:rsidRPr="006A7CA9">
        <w:rPr>
          <w:rFonts w:ascii="TH Sarabun New" w:hAnsi="TH Sarabun New" w:cs="TH Sarabun New"/>
          <w:color w:val="000000" w:themeColor="text1"/>
          <w:cs/>
        </w:rPr>
        <w:t>คลภายนอก มีความรู้พื้นฐานทางคอมพิวเตอร์ สิทธิ์ในการเข้าถึงระบบ คือ สมัครสมาชิกในระบบ เพื่อที่จะสามารถส่งเรื่องขออนุญาตการยืม-คืนอุปกรณ์</w:t>
      </w:r>
    </w:p>
    <w:p w14:paraId="35A6AFC0" w14:textId="6C43C2A5" w:rsidR="008C3544" w:rsidRPr="006A7CA9" w:rsidRDefault="008C3544" w:rsidP="00D95A4B">
      <w:pPr>
        <w:pStyle w:val="a"/>
        <w:numPr>
          <w:ilvl w:val="0"/>
          <w:numId w:val="34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ผู้มีสิทธิ์อนุมัติ เป็นอาจารย์ประจำภาควิชาวิศวกรรมคอมพิวเตอร์ มีความรู้พื้นฐานทางคอมพิวเตอร์ สิทธิ์ในการเข้าถึงระบบ คือ สามารถเช็คสถานะของอุปกรณ์และจำนวนอุปกรณ์ที่มีอยู่ได้และสามารถอนุมัติหรือไม่อนุมัติการยืม</w:t>
      </w:r>
      <w:r w:rsidR="00A36639" w:rsidRPr="006A7CA9">
        <w:rPr>
          <w:rFonts w:ascii="TH Sarabun New" w:hAnsi="TH Sarabun New" w:cs="TH Sarabun New"/>
          <w:color w:val="000000" w:themeColor="text1"/>
          <w:cs/>
        </w:rPr>
        <w:t>-</w:t>
      </w:r>
      <w:r w:rsidRPr="006A7CA9">
        <w:rPr>
          <w:rFonts w:ascii="TH Sarabun New" w:hAnsi="TH Sarabun New" w:cs="TH Sarabun New"/>
          <w:color w:val="000000" w:themeColor="text1"/>
          <w:cs/>
        </w:rPr>
        <w:t>คืนอุปกรณ์ของนิสิตได้</w:t>
      </w:r>
    </w:p>
    <w:p w14:paraId="0288EFAE" w14:textId="44956E29" w:rsidR="008C3544" w:rsidRPr="006A7CA9" w:rsidRDefault="008C3544" w:rsidP="00D95A4B">
      <w:pPr>
        <w:pStyle w:val="a"/>
        <w:numPr>
          <w:ilvl w:val="0"/>
          <w:numId w:val="34"/>
        </w:numPr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ผู้ดูแลระบบ เป็นเจ้าหน้าที่ประจำภาควิชาวิศวกรรมคอมพิวเตอร์</w:t>
      </w:r>
      <w:r w:rsidR="00A36639" w:rsidRPr="006A7CA9">
        <w:rPr>
          <w:rFonts w:ascii="TH Sarabun New" w:hAnsi="TH Sarabun New" w:cs="TH Sarabun New"/>
          <w:color w:val="000000" w:themeColor="text1"/>
          <w:cs/>
        </w:rPr>
        <w:t xml:space="preserve"> มีความรู้พื้นฐานทางคอมพิวเตอร์ สิทธิ์ในการเข้าถึงระบบ คือ มีความสามารถในการจัดสิทธิ์ผู้ใช้ จัดการหมวดหมู่ของแต่ละอุปกรณ์ สามารถเช็คสถานะของอุปกรณ์และจำนวนอุปกรณ์ที่มีอยู่ได้และในบางกรณีสามารถอนุมัติหรือไม่อนุมัติการยืม-คืนอุปกรณ์ได้</w:t>
      </w:r>
    </w:p>
    <w:p w14:paraId="626EFA77" w14:textId="71EB6688" w:rsidR="00C80FD0" w:rsidRPr="006A7CA9" w:rsidRDefault="004C5F94" w:rsidP="006A7CA9">
      <w:pPr>
        <w:pStyle w:val="2"/>
      </w:pPr>
      <w:bookmarkStart w:id="12" w:name="_Toc32297033"/>
      <w:r w:rsidRPr="006A7CA9">
        <w:rPr>
          <w:cs/>
        </w:rPr>
        <w:t>2</w:t>
      </w:r>
      <w:r w:rsidR="00342F5A" w:rsidRPr="006A7CA9">
        <w:rPr>
          <w:cs/>
        </w:rPr>
        <w:t xml:space="preserve">.4 </w:t>
      </w:r>
      <w:r w:rsidR="00C80FD0" w:rsidRPr="006A7CA9">
        <w:rPr>
          <w:cs/>
        </w:rPr>
        <w:t>คุณสมบัติของระบบ</w:t>
      </w:r>
      <w:bookmarkEnd w:id="12"/>
    </w:p>
    <w:p w14:paraId="568B9141" w14:textId="41529F6A" w:rsidR="00C80FD0" w:rsidRPr="006A7CA9" w:rsidRDefault="004C5F94" w:rsidP="00342F5A">
      <w:pPr>
        <w:pStyle w:val="3"/>
        <w:ind w:left="720" w:firstLine="720"/>
        <w:rPr>
          <w:rFonts w:ascii="TH Sarabun New" w:hAnsi="TH Sarabun New" w:cs="TH Sarabun New"/>
          <w:color w:val="000000" w:themeColor="text1"/>
        </w:rPr>
      </w:pPr>
      <w:bookmarkStart w:id="13" w:name="_Toc32297034"/>
      <w:r w:rsidRPr="006A7CA9">
        <w:rPr>
          <w:rFonts w:ascii="TH Sarabun New" w:hAnsi="TH Sarabun New" w:cs="TH Sarabun New"/>
          <w:color w:val="000000" w:themeColor="text1"/>
          <w:cs/>
        </w:rPr>
        <w:t>2</w:t>
      </w:r>
      <w:r w:rsidR="00342F5A" w:rsidRPr="006A7CA9">
        <w:rPr>
          <w:rFonts w:ascii="TH Sarabun New" w:hAnsi="TH Sarabun New" w:cs="TH Sarabun New"/>
          <w:color w:val="000000" w:themeColor="text1"/>
          <w:cs/>
        </w:rPr>
        <w:t xml:space="preserve">.4.1 </w:t>
      </w:r>
      <w:r w:rsidR="0052484F" w:rsidRPr="006A7CA9">
        <w:rPr>
          <w:rFonts w:ascii="TH Sarabun New" w:hAnsi="TH Sarabun New" w:cs="TH Sarabun New"/>
          <w:color w:val="000000" w:themeColor="text1"/>
          <w:cs/>
        </w:rPr>
        <w:t>นิสิต</w:t>
      </w:r>
      <w:r w:rsidR="00EC388E" w:rsidRPr="006A7CA9">
        <w:rPr>
          <w:rFonts w:ascii="TH Sarabun New" w:hAnsi="TH Sarabun New" w:cs="TH Sarabun New"/>
          <w:color w:val="000000" w:themeColor="text1"/>
          <w:cs/>
        </w:rPr>
        <w:t>และบุคลากร</w:t>
      </w:r>
      <w:bookmarkEnd w:id="13"/>
    </w:p>
    <w:p w14:paraId="22D2FD9A" w14:textId="60FF92A1" w:rsidR="0052484F" w:rsidRPr="006A7CA9" w:rsidRDefault="0052484F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สามารถส่งเรื่องขออนุญาตการยืม-คืนอุปกรณ์ต่างๆ ผ่านระบบการจัดการการยืม-คืนอุปกรณ์ได้ตลอด 24 ชั่วโมง</w:t>
      </w:r>
    </w:p>
    <w:p w14:paraId="1851B051" w14:textId="674A93DA" w:rsidR="0052484F" w:rsidRPr="006A7CA9" w:rsidRDefault="00C061C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ต้องกรอกเอกสารขอยืม-คืนอุปกรณ์ ประกอบด้วย ชื่ออุปกรณ์ หมวดหมู่ของอุปกรณ์ วันและเวลาที่ยืม-คืน</w:t>
      </w:r>
    </w:p>
    <w:p w14:paraId="2D853A9B" w14:textId="0AF5E8FB" w:rsidR="00C061C3" w:rsidRPr="006A7CA9" w:rsidRDefault="00C061C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สามารถแสดงความคิดเห็นเพื่อขอซื้ออุปกรณ์เพิ่มจากภาควิชา</w:t>
      </w:r>
    </w:p>
    <w:p w14:paraId="1BF04E9B" w14:textId="2474B6D5" w:rsidR="00C061C3" w:rsidRPr="006A7CA9" w:rsidRDefault="004C5F94" w:rsidP="00342F5A">
      <w:pPr>
        <w:pStyle w:val="3"/>
        <w:ind w:left="720" w:firstLine="720"/>
        <w:rPr>
          <w:rFonts w:ascii="TH Sarabun New" w:hAnsi="TH Sarabun New" w:cs="TH Sarabun New"/>
          <w:color w:val="000000" w:themeColor="text1"/>
        </w:rPr>
      </w:pPr>
      <w:bookmarkStart w:id="14" w:name="_Toc32297035"/>
      <w:r w:rsidRPr="006A7CA9">
        <w:rPr>
          <w:rFonts w:ascii="TH Sarabun New" w:hAnsi="TH Sarabun New" w:cs="TH Sarabun New"/>
          <w:color w:val="000000" w:themeColor="text1"/>
          <w:cs/>
        </w:rPr>
        <w:lastRenderedPageBreak/>
        <w:t>2</w:t>
      </w:r>
      <w:r w:rsidR="00342F5A" w:rsidRPr="006A7CA9">
        <w:rPr>
          <w:rFonts w:ascii="TH Sarabun New" w:hAnsi="TH Sarabun New" w:cs="TH Sarabun New"/>
          <w:color w:val="000000" w:themeColor="text1"/>
          <w:cs/>
        </w:rPr>
        <w:t xml:space="preserve">.4.2 </w:t>
      </w:r>
      <w:r w:rsidR="00407AF6" w:rsidRPr="006A7CA9">
        <w:rPr>
          <w:rFonts w:ascii="TH Sarabun New" w:hAnsi="TH Sarabun New" w:cs="TH Sarabun New"/>
          <w:color w:val="000000" w:themeColor="text1"/>
          <w:cs/>
        </w:rPr>
        <w:t>บุ</w:t>
      </w:r>
      <w:r w:rsidR="00EC388E" w:rsidRPr="006A7CA9">
        <w:rPr>
          <w:rFonts w:ascii="TH Sarabun New" w:hAnsi="TH Sarabun New" w:cs="TH Sarabun New"/>
          <w:color w:val="000000" w:themeColor="text1"/>
          <w:cs/>
        </w:rPr>
        <w:t>คคลภายนอก</w:t>
      </w:r>
      <w:bookmarkEnd w:id="14"/>
    </w:p>
    <w:p w14:paraId="2763614E" w14:textId="005B3DAE" w:rsidR="00407AF6" w:rsidRPr="006A7CA9" w:rsidRDefault="00EC388E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สำหรับบุคคลภายนอก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407AF6" w:rsidRPr="006A7CA9">
        <w:rPr>
          <w:rFonts w:ascii="TH Sarabun New" w:hAnsi="TH Sarabun New" w:cs="TH Sarabun New"/>
          <w:color w:val="000000" w:themeColor="text1"/>
          <w:cs/>
        </w:rPr>
        <w:t>ต้องสมัครสมาชิกในระบบเพื่อที่จะเป็นสมาชิกและ</w:t>
      </w:r>
      <w:r w:rsidRPr="006A7CA9">
        <w:rPr>
          <w:rFonts w:ascii="TH Sarabun New" w:hAnsi="TH Sarabun New" w:cs="TH Sarabun New"/>
          <w:color w:val="000000" w:themeColor="text1"/>
          <w:cs/>
        </w:rPr>
        <w:t>ขออนุญาตการยืม-คืนอุปกรณ์ได้</w:t>
      </w:r>
    </w:p>
    <w:p w14:paraId="4E207F20" w14:textId="71B8EAF3" w:rsidR="00407AF6" w:rsidRPr="006A7CA9" w:rsidRDefault="00407AF6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สามารถส่งเรื่องขออนุญาตการยืม-คืนอุปกรณ์ต่างๆ ผ่านระบบการจัดการการยืม-คืนอุปกรณ์ได้ตลอด 24 ชั่วโมง</w:t>
      </w:r>
    </w:p>
    <w:p w14:paraId="765FBD3C" w14:textId="4A6A12E7" w:rsidR="00407AF6" w:rsidRPr="006A7CA9" w:rsidRDefault="00407AF6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ต้องกรอกเอกสารขอยืม-คืนอุปกรณ์ ประกอบด้วย ชื่ออุปกรณ์ หมวดหมู่ของอุปกรณ์ วันและเวลาที่ยืม-คืน</w:t>
      </w:r>
    </w:p>
    <w:p w14:paraId="03842EFD" w14:textId="2F2B1FF9" w:rsidR="00407AF6" w:rsidRPr="006A7CA9" w:rsidRDefault="004C5F94" w:rsidP="00342F5A">
      <w:pPr>
        <w:pStyle w:val="3"/>
        <w:ind w:left="720" w:firstLine="720"/>
        <w:rPr>
          <w:rFonts w:ascii="TH Sarabun New" w:hAnsi="TH Sarabun New" w:cs="TH Sarabun New"/>
          <w:color w:val="000000" w:themeColor="text1"/>
        </w:rPr>
      </w:pPr>
      <w:bookmarkStart w:id="15" w:name="_Toc32297036"/>
      <w:r w:rsidRPr="006A7CA9">
        <w:rPr>
          <w:rFonts w:ascii="TH Sarabun New" w:hAnsi="TH Sarabun New" w:cs="TH Sarabun New"/>
          <w:color w:val="000000" w:themeColor="text1"/>
          <w:cs/>
        </w:rPr>
        <w:t>2</w:t>
      </w:r>
      <w:r w:rsidR="00342F5A" w:rsidRPr="006A7CA9">
        <w:rPr>
          <w:rFonts w:ascii="TH Sarabun New" w:hAnsi="TH Sarabun New" w:cs="TH Sarabun New"/>
          <w:color w:val="000000" w:themeColor="text1"/>
          <w:cs/>
        </w:rPr>
        <w:t xml:space="preserve">.4.3 </w:t>
      </w:r>
      <w:r w:rsidR="00407AF6" w:rsidRPr="006A7CA9">
        <w:rPr>
          <w:rFonts w:ascii="TH Sarabun New" w:hAnsi="TH Sarabun New" w:cs="TH Sarabun New"/>
          <w:color w:val="000000" w:themeColor="text1"/>
          <w:cs/>
        </w:rPr>
        <w:t>ผู้ดูแลระบบ</w:t>
      </w:r>
      <w:bookmarkEnd w:id="15"/>
    </w:p>
    <w:p w14:paraId="097064BD" w14:textId="5DA6BF6B" w:rsidR="00C061C3" w:rsidRPr="006A7CA9" w:rsidRDefault="00C061C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สามารถกำหนดสิทธิ์ผู้รับเรื่อง และอนุมัติการยืมอุปกรณ์ได้</w:t>
      </w:r>
    </w:p>
    <w:p w14:paraId="4669E541" w14:textId="2A37CBBD" w:rsidR="00C061C3" w:rsidRPr="006A7CA9" w:rsidRDefault="00C061C3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สามารถจัดหมวดหมู่</w:t>
      </w:r>
      <w:r w:rsidR="00C40390" w:rsidRPr="006A7CA9">
        <w:rPr>
          <w:rFonts w:ascii="TH Sarabun New" w:hAnsi="TH Sarabun New" w:cs="TH Sarabun New"/>
          <w:color w:val="000000" w:themeColor="text1"/>
          <w:cs/>
        </w:rPr>
        <w:t>ของอุปกรณ์ได้ เช่น จอคอมพิวเตอร์ จัดอยู่ในหมวดหมู่ของอุปกรณ์</w:t>
      </w:r>
      <w:r w:rsidR="00457C1B" w:rsidRPr="006A7CA9">
        <w:rPr>
          <w:rFonts w:ascii="TH Sarabun New" w:hAnsi="TH Sarabun New" w:cs="TH Sarabun New"/>
          <w:color w:val="000000" w:themeColor="text1"/>
          <w:cs/>
        </w:rPr>
        <w:t>คอมพิวเตอร์</w:t>
      </w:r>
      <w:r w:rsidR="00C40390" w:rsidRPr="006A7CA9">
        <w:rPr>
          <w:rFonts w:ascii="TH Sarabun New" w:hAnsi="TH Sarabun New" w:cs="TH Sarabun New"/>
          <w:color w:val="000000" w:themeColor="text1"/>
          <w:cs/>
        </w:rPr>
        <w:t xml:space="preserve"> แผงวงจร จัดอยู่ในหมวดหมู่ของอุปกรณ์</w:t>
      </w:r>
      <w:r w:rsidR="00457C1B" w:rsidRPr="006A7CA9">
        <w:rPr>
          <w:rFonts w:ascii="TH Sarabun New" w:hAnsi="TH Sarabun New" w:cs="TH Sarabun New"/>
          <w:color w:val="000000" w:themeColor="text1"/>
          <w:cs/>
        </w:rPr>
        <w:t>อิเล็กทรอนิกส์</w:t>
      </w:r>
      <w:r w:rsidR="00C40390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C40390" w:rsidRPr="006A7CA9">
        <w:rPr>
          <w:rFonts w:ascii="TH Sarabun New" w:hAnsi="TH Sarabun New" w:cs="TH Sarabun New"/>
          <w:color w:val="000000" w:themeColor="text1"/>
          <w:cs/>
        </w:rPr>
        <w:t>เป็นต้น</w:t>
      </w:r>
    </w:p>
    <w:p w14:paraId="1B69AC5D" w14:textId="5FD01D05" w:rsidR="00C40390" w:rsidRPr="006A7CA9" w:rsidRDefault="00C40390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สามารถอนุมัติและยกเลิกการ-ยืมคืนอุปกรณ์ของนิสิตและบุคลากรได้</w:t>
      </w:r>
    </w:p>
    <w:p w14:paraId="09BF07CE" w14:textId="4EB285CA" w:rsidR="00C40390" w:rsidRPr="006A7CA9" w:rsidRDefault="00C40390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สามารถเช็คจำนวนอุปกรณ์และสถานะของอุปกรณ์ได้</w:t>
      </w:r>
    </w:p>
    <w:p w14:paraId="4C62A4C3" w14:textId="0B8FA2B2" w:rsidR="00C40390" w:rsidRPr="006A7CA9" w:rsidRDefault="00C40390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สามารถเพิ่มอุปกรณ์ที่เพิ่งซื้อมาใหม่เข้าระบบได้</w:t>
      </w:r>
    </w:p>
    <w:p w14:paraId="5D59476E" w14:textId="3E49B9A0" w:rsidR="00407AF6" w:rsidRPr="006A7CA9" w:rsidRDefault="00407AF6" w:rsidP="00D95A4B">
      <w:pPr>
        <w:pStyle w:val="a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เก็บสถิติการยืมอุปกรณ์ เพื่อทำรายงานประจำปีและเสนอการซื้ออุปกรณ์ในปีต่อๆไป</w:t>
      </w:r>
    </w:p>
    <w:p w14:paraId="2DE28F65" w14:textId="6A57FBCD" w:rsidR="00C061C3" w:rsidRPr="006A7CA9" w:rsidRDefault="004C5F94" w:rsidP="00342F5A">
      <w:pPr>
        <w:pStyle w:val="3"/>
        <w:ind w:left="720" w:firstLine="720"/>
        <w:rPr>
          <w:rFonts w:ascii="TH Sarabun New" w:hAnsi="TH Sarabun New" w:cs="TH Sarabun New"/>
          <w:color w:val="000000" w:themeColor="text1"/>
        </w:rPr>
      </w:pPr>
      <w:bookmarkStart w:id="16" w:name="_Toc32297037"/>
      <w:r w:rsidRPr="006A7CA9">
        <w:rPr>
          <w:rFonts w:ascii="TH Sarabun New" w:hAnsi="TH Sarabun New" w:cs="TH Sarabun New"/>
          <w:color w:val="000000" w:themeColor="text1"/>
          <w:cs/>
        </w:rPr>
        <w:t>2</w:t>
      </w:r>
      <w:r w:rsidR="00342F5A" w:rsidRPr="006A7CA9">
        <w:rPr>
          <w:rFonts w:ascii="TH Sarabun New" w:hAnsi="TH Sarabun New" w:cs="TH Sarabun New"/>
          <w:color w:val="000000" w:themeColor="text1"/>
          <w:cs/>
        </w:rPr>
        <w:t xml:space="preserve">.4.4 </w:t>
      </w:r>
      <w:r w:rsidR="00C061C3" w:rsidRPr="006A7CA9">
        <w:rPr>
          <w:rFonts w:ascii="TH Sarabun New" w:hAnsi="TH Sarabun New" w:cs="TH Sarabun New"/>
          <w:color w:val="000000" w:themeColor="text1"/>
          <w:cs/>
        </w:rPr>
        <w:t>ผู้มีสิทธิ์อนุมัติ</w:t>
      </w:r>
      <w:bookmarkEnd w:id="16"/>
    </w:p>
    <w:p w14:paraId="748599A5" w14:textId="33ACE3EC" w:rsidR="00C40390" w:rsidRPr="006A7CA9" w:rsidRDefault="00C40390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สามารถอนุมัติและยกเลิกการ-ยืมคืนอุปกรณ์ของนิสิตและบุคลากรได้</w:t>
      </w:r>
    </w:p>
    <w:p w14:paraId="4D70D6DB" w14:textId="18D7F33B" w:rsidR="00C40390" w:rsidRPr="006A7CA9" w:rsidRDefault="00C40390" w:rsidP="00D95A4B">
      <w:pPr>
        <w:pStyle w:val="a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สามารถเช็คจำนวนอุปกรณ์และสถานะของอุปกรณ์ได้</w:t>
      </w:r>
    </w:p>
    <w:p w14:paraId="40703946" w14:textId="2E9676B6" w:rsidR="00C80FD0" w:rsidRPr="006A7CA9" w:rsidRDefault="004C5F94" w:rsidP="006A7CA9">
      <w:pPr>
        <w:pStyle w:val="2"/>
      </w:pPr>
      <w:bookmarkStart w:id="17" w:name="_Toc32297038"/>
      <w:r w:rsidRPr="006A7CA9">
        <w:rPr>
          <w:cs/>
        </w:rPr>
        <w:t>2</w:t>
      </w:r>
      <w:r w:rsidR="00342F5A" w:rsidRPr="006A7CA9">
        <w:rPr>
          <w:cs/>
        </w:rPr>
        <w:t xml:space="preserve">.5 </w:t>
      </w:r>
      <w:r w:rsidR="00C80FD0" w:rsidRPr="006A7CA9">
        <w:rPr>
          <w:cs/>
        </w:rPr>
        <w:t>สมมติฐานและข้อจำกัดในการพัฒนา</w:t>
      </w:r>
      <w:bookmarkEnd w:id="17"/>
    </w:p>
    <w:p w14:paraId="1AA24035" w14:textId="631D7AD9" w:rsidR="009674EC" w:rsidRPr="006A7CA9" w:rsidRDefault="005D2426" w:rsidP="00D95A4B">
      <w:pPr>
        <w:pStyle w:val="a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ระบบนี้สามารถใช้งานในการยืม-คืนอุปกรณ์เฉพาะภายในภาควิชาวิศวกรรมคอมพิวเตอร์ คณะวิศวกรรมศาสตร์ กำแพงแสนเท่านั้น โดย</w:t>
      </w:r>
      <w:r w:rsidR="00A66ABF" w:rsidRPr="006A7CA9">
        <w:rPr>
          <w:rFonts w:ascii="TH Sarabun New" w:hAnsi="TH Sarabun New" w:cs="TH Sarabun New"/>
          <w:color w:val="000000" w:themeColor="text1"/>
          <w:cs/>
        </w:rPr>
        <w:t xml:space="preserve">การพัฒนาระบบยืม-คืนอุปกรณ์สำหรับภาควิชาวิศวกรรมคอมพิวเตอร์ เป็นการพัฒนาระบบผ่าน </w:t>
      </w:r>
      <w:r w:rsidR="00A66ABF" w:rsidRPr="006A7CA9">
        <w:rPr>
          <w:rFonts w:ascii="TH Sarabun New" w:hAnsi="TH Sarabun New" w:cs="TH Sarabun New"/>
          <w:color w:val="000000" w:themeColor="text1"/>
        </w:rPr>
        <w:t xml:space="preserve">Web Application </w:t>
      </w:r>
      <w:r w:rsidR="00A66ABF" w:rsidRPr="006A7CA9">
        <w:rPr>
          <w:rFonts w:ascii="TH Sarabun New" w:hAnsi="TH Sarabun New" w:cs="TH Sarabun New"/>
          <w:color w:val="000000" w:themeColor="text1"/>
          <w:cs/>
        </w:rPr>
        <w:t xml:space="preserve">โดยใช้ภาษา </w:t>
      </w:r>
      <w:r w:rsidR="000F7B69" w:rsidRPr="006A7CA9">
        <w:rPr>
          <w:rFonts w:ascii="TH Sarabun New" w:hAnsi="TH Sarabun New" w:cs="TH Sarabun New"/>
          <w:color w:val="000000" w:themeColor="text1"/>
        </w:rPr>
        <w:t xml:space="preserve">php, html </w:t>
      </w:r>
      <w:r w:rsidR="00A66ABF" w:rsidRPr="006A7CA9">
        <w:rPr>
          <w:rFonts w:ascii="TH Sarabun New" w:hAnsi="TH Sarabun New" w:cs="TH Sarabun New"/>
          <w:color w:val="000000" w:themeColor="text1"/>
          <w:cs/>
        </w:rPr>
        <w:t xml:space="preserve">และ  </w:t>
      </w:r>
      <w:r w:rsidR="00A66ABF" w:rsidRPr="006A7CA9">
        <w:rPr>
          <w:rFonts w:ascii="TH Sarabun New" w:hAnsi="TH Sarabun New" w:cs="TH Sarabun New"/>
          <w:color w:val="000000" w:themeColor="text1"/>
        </w:rPr>
        <w:t>MySQL</w:t>
      </w:r>
      <w:r w:rsidR="00A66ABF" w:rsidRPr="006A7CA9">
        <w:rPr>
          <w:rFonts w:ascii="TH Sarabun New" w:hAnsi="TH Sarabun New" w:cs="TH Sarabun New"/>
          <w:color w:val="000000" w:themeColor="text1"/>
          <w:cs/>
        </w:rPr>
        <w:t xml:space="preserve"> เป็น </w:t>
      </w:r>
      <w:r w:rsidR="00A66ABF" w:rsidRPr="006A7CA9">
        <w:rPr>
          <w:rFonts w:ascii="TH Sarabun New" w:hAnsi="TH Sarabun New" w:cs="TH Sarabun New"/>
          <w:color w:val="000000" w:themeColor="text1"/>
        </w:rPr>
        <w:t xml:space="preserve">Database </w:t>
      </w:r>
      <w:r w:rsidR="00A66ABF" w:rsidRPr="006A7CA9">
        <w:rPr>
          <w:rFonts w:ascii="TH Sarabun New" w:hAnsi="TH Sarabun New" w:cs="TH Sarabun New"/>
          <w:color w:val="000000" w:themeColor="text1"/>
          <w:cs/>
        </w:rPr>
        <w:t xml:space="preserve">สำหรับเก็บข้อมูลโดยใช้โปรแกรม </w:t>
      </w:r>
      <w:proofErr w:type="spellStart"/>
      <w:r w:rsidR="00A66ABF" w:rsidRPr="006A7CA9">
        <w:rPr>
          <w:rFonts w:ascii="TH Sarabun New" w:hAnsi="TH Sarabun New" w:cs="TH Sarabun New"/>
          <w:color w:val="000000" w:themeColor="text1"/>
        </w:rPr>
        <w:t>AppServ</w:t>
      </w:r>
      <w:proofErr w:type="spellEnd"/>
      <w:r w:rsidR="00A66ABF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A66ABF" w:rsidRPr="006A7CA9">
        <w:rPr>
          <w:rFonts w:ascii="TH Sarabun New" w:hAnsi="TH Sarabun New" w:cs="TH Sarabun New"/>
          <w:color w:val="000000" w:themeColor="text1"/>
          <w:cs/>
        </w:rPr>
        <w:t xml:space="preserve">สำหรับสร้าง </w:t>
      </w:r>
      <w:r w:rsidR="00A66ABF" w:rsidRPr="006A7CA9">
        <w:rPr>
          <w:rFonts w:ascii="TH Sarabun New" w:hAnsi="TH Sarabun New" w:cs="TH Sarabun New"/>
          <w:color w:val="000000" w:themeColor="text1"/>
        </w:rPr>
        <w:t xml:space="preserve">Server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โดยสามารถใช้งานระบบผ่านทาง </w:t>
      </w:r>
      <w:r w:rsidRPr="006A7CA9">
        <w:rPr>
          <w:rFonts w:ascii="TH Sarabun New" w:hAnsi="TH Sarabun New" w:cs="TH Sarabun New"/>
          <w:color w:val="000000" w:themeColor="text1"/>
        </w:rPr>
        <w:t xml:space="preserve">Web browser </w:t>
      </w:r>
      <w:r w:rsidRPr="006A7CA9">
        <w:rPr>
          <w:rFonts w:ascii="TH Sarabun New" w:hAnsi="TH Sarabun New" w:cs="TH Sarabun New"/>
          <w:color w:val="000000" w:themeColor="text1"/>
          <w:cs/>
        </w:rPr>
        <w:t>ได้</w:t>
      </w:r>
    </w:p>
    <w:p w14:paraId="7221900B" w14:textId="27325AD6" w:rsidR="009674EC" w:rsidRPr="006A7CA9" w:rsidRDefault="009674EC" w:rsidP="00D95A4B">
      <w:pPr>
        <w:pStyle w:val="a"/>
        <w:numPr>
          <w:ilvl w:val="0"/>
          <w:numId w:val="0"/>
        </w:numPr>
        <w:ind w:left="1800"/>
        <w:rPr>
          <w:rFonts w:ascii="TH Sarabun New" w:hAnsi="TH Sarabun New" w:cs="TH Sarabun New"/>
          <w:color w:val="000000" w:themeColor="text1"/>
        </w:rPr>
      </w:pPr>
    </w:p>
    <w:p w14:paraId="6D4AC479" w14:textId="77777777" w:rsidR="00016E01" w:rsidRPr="006A7CA9" w:rsidRDefault="00016E01" w:rsidP="00342F5A">
      <w:pPr>
        <w:rPr>
          <w:rFonts w:ascii="TH Sarabun New" w:hAnsi="TH Sarabun New" w:cs="TH Sarabun New"/>
          <w:color w:val="000000" w:themeColor="text1"/>
        </w:rPr>
      </w:pPr>
    </w:p>
    <w:p w14:paraId="50CCFF1A" w14:textId="7FD3D3B4" w:rsidR="009674EC" w:rsidRPr="006A7CA9" w:rsidRDefault="009674EC" w:rsidP="004C5F94">
      <w:pPr>
        <w:pStyle w:val="1"/>
        <w:numPr>
          <w:ilvl w:val="0"/>
          <w:numId w:val="45"/>
        </w:numPr>
        <w:rPr>
          <w:rFonts w:ascii="TH Sarabun New" w:hAnsi="TH Sarabun New" w:cs="TH Sarabun New"/>
          <w:color w:val="000000" w:themeColor="text1"/>
          <w:szCs w:val="32"/>
        </w:rPr>
      </w:pPr>
      <w:bookmarkStart w:id="18" w:name="_Toc32297039"/>
      <w:r w:rsidRPr="006A7CA9">
        <w:rPr>
          <w:rFonts w:ascii="TH Sarabun New" w:hAnsi="TH Sarabun New" w:cs="TH Sarabun New"/>
          <w:color w:val="000000" w:themeColor="text1"/>
          <w:szCs w:val="32"/>
          <w:cs/>
        </w:rPr>
        <w:lastRenderedPageBreak/>
        <w:t>ความต้องการของระบบ</w:t>
      </w:r>
      <w:bookmarkEnd w:id="18"/>
    </w:p>
    <w:p w14:paraId="1809136C" w14:textId="6D0438F9" w:rsidR="00B54D41" w:rsidRPr="006A7CA9" w:rsidRDefault="009674EC" w:rsidP="00B54D41">
      <w:pPr>
        <w:ind w:left="36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แบ่งตามประเภทผู้ใช้งานซึ่งได้แก่</w:t>
      </w:r>
      <w:r w:rsidR="00D95A4B" w:rsidRPr="006A7CA9">
        <w:rPr>
          <w:rFonts w:ascii="TH Sarabun New" w:hAnsi="TH Sarabun New" w:cs="TH Sarabun New"/>
          <w:color w:val="000000" w:themeColor="text1"/>
          <w:cs/>
        </w:rPr>
        <w:t xml:space="preserve"> นิสิตและบุคลากร บุคคลภายนอก ผู้ดูแลระบบ ผู้มีสิทธิ์อนุมัติ</w:t>
      </w:r>
    </w:p>
    <w:p w14:paraId="46814D0F" w14:textId="2C59FD6B" w:rsidR="00F657BD" w:rsidRPr="006A7CA9" w:rsidRDefault="004C5F94" w:rsidP="006A7CA9">
      <w:pPr>
        <w:pStyle w:val="2"/>
      </w:pPr>
      <w:bookmarkStart w:id="19" w:name="_Toc32297040"/>
      <w:r w:rsidRPr="006A7CA9">
        <w:rPr>
          <w:cs/>
        </w:rPr>
        <w:t xml:space="preserve">3.1 </w:t>
      </w:r>
      <w:r w:rsidR="009674EC" w:rsidRPr="006A7CA9">
        <w:rPr>
          <w:cs/>
        </w:rPr>
        <w:t xml:space="preserve">ความต้องการแบบ </w:t>
      </w:r>
      <w:r w:rsidR="009674EC" w:rsidRPr="006A7CA9">
        <w:t>functional</w:t>
      </w:r>
      <w:bookmarkEnd w:id="19"/>
    </w:p>
    <w:p w14:paraId="692AA4E8" w14:textId="63C26E50" w:rsidR="00F657BD" w:rsidRPr="006A7CA9" w:rsidRDefault="00F657BD" w:rsidP="00F657BD">
      <w:pPr>
        <w:pStyle w:val="a"/>
        <w:numPr>
          <w:ilvl w:val="2"/>
          <w:numId w:val="42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สำหรับผู้ใช้ทุกประเภท</w:t>
      </w:r>
    </w:p>
    <w:p w14:paraId="1F7C4D87" w14:textId="033085BD" w:rsidR="00F657BD" w:rsidRPr="006A7CA9" w:rsidRDefault="00F657BD" w:rsidP="00F657BD">
      <w:pPr>
        <w:pStyle w:val="a"/>
        <w:numPr>
          <w:ilvl w:val="3"/>
          <w:numId w:val="42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>Function Requirement #</w:t>
      </w:r>
      <w:r w:rsidR="009539C9" w:rsidRPr="006A7CA9">
        <w:rPr>
          <w:rFonts w:ascii="TH Sarabun New" w:hAnsi="TH Sarabun New" w:cs="TH Sarabun New"/>
          <w:color w:val="000000" w:themeColor="text1"/>
        </w:rPr>
        <w:t>1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แสดงรายละเอียดของอุปกรณ์</w:t>
      </w:r>
    </w:p>
    <w:p w14:paraId="7EB703B0" w14:textId="021BA61C" w:rsidR="00F657BD" w:rsidRPr="006A7CA9" w:rsidRDefault="00F657BD" w:rsidP="00F657BD">
      <w:pPr>
        <w:ind w:left="144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ผู้ใช้สามารถดูรายละเอียดของอุปกรณ์ เช่น </w:t>
      </w:r>
      <w:r w:rsidR="003745DD" w:rsidRPr="006A7CA9">
        <w:rPr>
          <w:rFonts w:ascii="TH Sarabun New" w:hAnsi="TH Sarabun New" w:cs="TH Sarabun New"/>
          <w:color w:val="000000" w:themeColor="text1"/>
          <w:cs/>
        </w:rPr>
        <w:t xml:space="preserve">หมวดหมู่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ชื่ออุปกรณ์ สถานะ </w:t>
      </w:r>
      <w:r w:rsidR="003745DD" w:rsidRPr="006A7CA9">
        <w:rPr>
          <w:rFonts w:ascii="TH Sarabun New" w:hAnsi="TH Sarabun New" w:cs="TH Sarabun New"/>
          <w:color w:val="000000" w:themeColor="text1"/>
          <w:cs/>
        </w:rPr>
        <w:t xml:space="preserve">รายละเอียดต่าง ๆ </w:t>
      </w:r>
      <w:r w:rsidRPr="006A7CA9">
        <w:rPr>
          <w:rFonts w:ascii="TH Sarabun New" w:hAnsi="TH Sarabun New" w:cs="TH Sarabun New"/>
          <w:color w:val="000000" w:themeColor="text1"/>
          <w:cs/>
        </w:rPr>
        <w:t>ที่มีการบันทึกไว้ในระบบได้</w:t>
      </w:r>
    </w:p>
    <w:p w14:paraId="4E157A5C" w14:textId="77777777" w:rsidR="00F657BD" w:rsidRPr="006A7CA9" w:rsidRDefault="00F657BD" w:rsidP="00F657B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Pr="006A7CA9">
        <w:rPr>
          <w:rFonts w:ascii="TH Sarabun New" w:hAnsi="TH Sarabun New" w:cs="TH Sarabun New"/>
          <w:color w:val="000000" w:themeColor="text1"/>
          <w:cs/>
        </w:rPr>
        <w:t>-</w:t>
      </w:r>
    </w:p>
    <w:p w14:paraId="29040C57" w14:textId="77777777" w:rsidR="00F657BD" w:rsidRPr="006A7CA9" w:rsidRDefault="00F657BD" w:rsidP="00F657BD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 w:rsidRPr="006A7CA9">
        <w:rPr>
          <w:rFonts w:ascii="TH Sarabun New" w:hAnsi="TH Sarabun New" w:cs="TH Sarabun New"/>
          <w:color w:val="000000" w:themeColor="text1"/>
          <w:cs/>
        </w:rPr>
        <w:t>ระบบจะดึงข้อมูลจากฐานข้อมูลเพื่อแสดงรายละเอียดของอุปกรณ์ทางหน้าจอ</w:t>
      </w:r>
    </w:p>
    <w:p w14:paraId="1B5A352F" w14:textId="77777777" w:rsidR="00F657BD" w:rsidRPr="006A7CA9" w:rsidRDefault="00F657BD" w:rsidP="00F657B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>แสดงรายละเอียดของอุปกรณ์</w:t>
      </w:r>
    </w:p>
    <w:p w14:paraId="55EE9601" w14:textId="62A330C9" w:rsidR="009539C9" w:rsidRPr="006A7CA9" w:rsidRDefault="00F657BD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>error handling: -</w:t>
      </w:r>
    </w:p>
    <w:p w14:paraId="5C1F3B6F" w14:textId="0D514209" w:rsidR="009539C9" w:rsidRPr="006A7CA9" w:rsidRDefault="009539C9" w:rsidP="009539C9">
      <w:pPr>
        <w:ind w:left="79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3.1.1.2 Function Requirement #2 </w:t>
      </w:r>
      <w:r w:rsidRPr="006A7CA9">
        <w:rPr>
          <w:rFonts w:ascii="TH Sarabun New" w:hAnsi="TH Sarabun New" w:cs="TH Sarabun New"/>
          <w:color w:val="000000" w:themeColor="text1"/>
          <w:cs/>
        </w:rPr>
        <w:t>แสดงประวัติการยืม</w:t>
      </w:r>
      <w:r w:rsidRPr="006A7CA9">
        <w:rPr>
          <w:rFonts w:ascii="TH Sarabun New" w:hAnsi="TH Sarabun New" w:cs="TH Sarabun New"/>
          <w:color w:val="000000" w:themeColor="text1"/>
        </w:rPr>
        <w:t>-</w:t>
      </w:r>
      <w:r w:rsidRPr="006A7CA9">
        <w:rPr>
          <w:rFonts w:ascii="TH Sarabun New" w:hAnsi="TH Sarabun New" w:cs="TH Sarabun New"/>
          <w:color w:val="000000" w:themeColor="text1"/>
          <w:cs/>
        </w:rPr>
        <w:t>คืนอุปกรณ์</w:t>
      </w:r>
    </w:p>
    <w:p w14:paraId="35380A56" w14:textId="77777777" w:rsidR="009539C9" w:rsidRPr="006A7CA9" w:rsidRDefault="009539C9" w:rsidP="009539C9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</w:t>
      </w:r>
      <w:r w:rsidRPr="006A7CA9">
        <w:rPr>
          <w:rFonts w:ascii="TH Sarabun New" w:hAnsi="TH Sarabun New" w:cs="TH Sarabun New"/>
          <w:color w:val="000000" w:themeColor="text1"/>
        </w:rPr>
        <w:t xml:space="preserve"> ( ) </w:t>
      </w:r>
      <w:r w:rsidRPr="006A7CA9">
        <w:rPr>
          <w:rFonts w:ascii="TH Sarabun New" w:hAnsi="TH Sarabun New" w:cs="TH Sarabun New"/>
          <w:color w:val="000000" w:themeColor="text1"/>
          <w:cs/>
        </w:rPr>
        <w:t>ที่มีสิทธิ์เข้าถึงระบบสามารถทำการดูประวัติการยืม</w:t>
      </w:r>
      <w:r w:rsidRPr="006A7CA9">
        <w:rPr>
          <w:rFonts w:ascii="TH Sarabun New" w:hAnsi="TH Sarabun New" w:cs="TH Sarabun New"/>
          <w:color w:val="000000" w:themeColor="text1"/>
        </w:rPr>
        <w:t>-</w:t>
      </w:r>
      <w:r w:rsidRPr="006A7CA9">
        <w:rPr>
          <w:rFonts w:ascii="TH Sarabun New" w:hAnsi="TH Sarabun New" w:cs="TH Sarabun New"/>
          <w:color w:val="000000" w:themeColor="text1"/>
          <w:cs/>
        </w:rPr>
        <w:t>คืนอุปกรณ์ได้</w:t>
      </w:r>
    </w:p>
    <w:p w14:paraId="41F14621" w14:textId="77777777" w:rsidR="009539C9" w:rsidRPr="006A7CA9" w:rsidRDefault="009539C9" w:rsidP="009539C9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Pr="006A7CA9">
        <w:rPr>
          <w:rFonts w:ascii="TH Sarabun New" w:hAnsi="TH Sarabun New" w:cs="TH Sarabun New"/>
          <w:color w:val="000000" w:themeColor="text1"/>
          <w:cs/>
        </w:rPr>
        <w:t>-</w:t>
      </w:r>
    </w:p>
    <w:p w14:paraId="601C455D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Pr="006A7CA9">
        <w:rPr>
          <w:rFonts w:ascii="TH Sarabun New" w:hAnsi="TH Sarabun New" w:cs="TH Sarabun New"/>
          <w:color w:val="000000" w:themeColor="text1"/>
          <w:cs/>
        </w:rPr>
        <w:t>ระบบจะดึงข้อมูลจากฐานข้อมูลเพื่อแสดงประวัติการยืม</w:t>
      </w:r>
      <w:r w:rsidRPr="006A7CA9">
        <w:rPr>
          <w:rFonts w:ascii="TH Sarabun New" w:hAnsi="TH Sarabun New" w:cs="TH Sarabun New"/>
          <w:color w:val="000000" w:themeColor="text1"/>
        </w:rPr>
        <w:t>-</w:t>
      </w:r>
      <w:r w:rsidRPr="006A7CA9">
        <w:rPr>
          <w:rFonts w:ascii="TH Sarabun New" w:hAnsi="TH Sarabun New" w:cs="TH Sarabun New"/>
          <w:color w:val="000000" w:themeColor="text1"/>
          <w:cs/>
        </w:rPr>
        <w:t>คืนอุปกรณ์ทางหน้าจอ</w:t>
      </w:r>
    </w:p>
    <w:p w14:paraId="379DF7C6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>แสดงประวัติการยืม</w:t>
      </w:r>
      <w:r w:rsidRPr="006A7CA9">
        <w:rPr>
          <w:rFonts w:ascii="TH Sarabun New" w:hAnsi="TH Sarabun New" w:cs="TH Sarabun New"/>
          <w:color w:val="000000" w:themeColor="text1"/>
        </w:rPr>
        <w:t>-</w:t>
      </w:r>
      <w:r w:rsidRPr="006A7CA9">
        <w:rPr>
          <w:rFonts w:ascii="TH Sarabun New" w:hAnsi="TH Sarabun New" w:cs="TH Sarabun New"/>
          <w:color w:val="000000" w:themeColor="text1"/>
          <w:cs/>
        </w:rPr>
        <w:t>คืนอุปกรณ์ตามลำดับ</w:t>
      </w:r>
    </w:p>
    <w:p w14:paraId="42372B7D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>error handling: -</w:t>
      </w:r>
    </w:p>
    <w:p w14:paraId="5072B890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454A3308" w14:textId="77777777" w:rsidR="00925999" w:rsidRPr="006A7CA9" w:rsidRDefault="00925999" w:rsidP="00925999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4F33EB0E" w14:textId="43AE1772" w:rsidR="00925999" w:rsidRPr="006A7CA9" w:rsidRDefault="00925999" w:rsidP="00925999">
      <w:pPr>
        <w:ind w:left="792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lastRenderedPageBreak/>
        <w:t>3.1.1.</w:t>
      </w:r>
      <w:r w:rsidR="009539C9" w:rsidRPr="006A7CA9">
        <w:rPr>
          <w:rFonts w:ascii="TH Sarabun New" w:hAnsi="TH Sarabun New" w:cs="TH Sarabun New"/>
          <w:color w:val="000000" w:themeColor="text1"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 Function Requirement #3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9539C9" w:rsidRPr="006A7CA9">
        <w:rPr>
          <w:rFonts w:ascii="TH Sarabun New" w:hAnsi="TH Sarabun New" w:cs="TH Sarabun New"/>
          <w:color w:val="000000" w:themeColor="text1"/>
          <w:cs/>
        </w:rPr>
        <w:t>การ</w:t>
      </w:r>
      <w:proofErr w:type="spellStart"/>
      <w:r w:rsidR="009539C9" w:rsidRPr="006A7CA9">
        <w:rPr>
          <w:rFonts w:ascii="TH Sarabun New" w:hAnsi="TH Sarabun New" w:cs="TH Sarabun New"/>
          <w:color w:val="000000" w:themeColor="text1"/>
          <w:cs/>
        </w:rPr>
        <w:t>ล็</w:t>
      </w:r>
      <w:proofErr w:type="spellEnd"/>
      <w:r w:rsidR="009539C9" w:rsidRPr="006A7CA9">
        <w:rPr>
          <w:rFonts w:ascii="TH Sarabun New" w:hAnsi="TH Sarabun New" w:cs="TH Sarabun New"/>
          <w:color w:val="000000" w:themeColor="text1"/>
          <w:cs/>
        </w:rPr>
        <w:t>อกเข้าสู่ระบบ</w:t>
      </w:r>
    </w:p>
    <w:p w14:paraId="15CD4544" w14:textId="77777777" w:rsidR="00925999" w:rsidRPr="006A7CA9" w:rsidRDefault="00925999" w:rsidP="00925999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ผู้ใช้จะต้องมีบัญชีผู้ใช้นนทรีในการเข้าสู่ระบบผ่านคอมพิวเตอร์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>หรือบัญชีที่สมัครสมาชิกเข้ามา</w:t>
      </w:r>
    </w:p>
    <w:p w14:paraId="7EE6F89F" w14:textId="77777777" w:rsidR="00925999" w:rsidRPr="006A7CA9" w:rsidRDefault="00925999" w:rsidP="00925999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Pr="006A7CA9">
        <w:rPr>
          <w:rFonts w:ascii="TH Sarabun New" w:hAnsi="TH Sarabun New" w:cs="TH Sarabun New"/>
          <w:color w:val="000000" w:themeColor="text1"/>
          <w:cs/>
        </w:rPr>
        <w:t>ไอดีและรหัสผ่านของบัญชีผู้ใช้นนทรี หรือ ไอดีและรหัสผ่านที่สมัคร</w:t>
      </w:r>
    </w:p>
    <w:p w14:paraId="7DDCF16E" w14:textId="77777777" w:rsidR="00925999" w:rsidRPr="006A7CA9" w:rsidRDefault="00925999" w:rsidP="00925999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เมื่อผู้ใช้ทำการ </w:t>
      </w:r>
      <w:r w:rsidRPr="006A7CA9">
        <w:rPr>
          <w:rFonts w:ascii="TH Sarabun New" w:hAnsi="TH Sarabun New" w:cs="TH Sarabun New"/>
          <w:color w:val="000000" w:themeColor="text1"/>
        </w:rPr>
        <w:t xml:space="preserve">login </w:t>
      </w:r>
      <w:r w:rsidRPr="006A7CA9">
        <w:rPr>
          <w:rFonts w:ascii="TH Sarabun New" w:hAnsi="TH Sarabun New" w:cs="TH Sarabun New"/>
          <w:color w:val="000000" w:themeColor="text1"/>
          <w:cs/>
        </w:rPr>
        <w:t>เข้าระบบ ระบบจะทำการตรวจสอบข้อมูลไอดีและรหัสผ่านจากฐานข้อมูล</w:t>
      </w:r>
    </w:p>
    <w:p w14:paraId="20270AF7" w14:textId="77777777" w:rsidR="00925999" w:rsidRPr="006A7CA9" w:rsidRDefault="00925999" w:rsidP="00925999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>สามารถเข้าใช้งานระบบได้</w:t>
      </w:r>
    </w:p>
    <w:p w14:paraId="5BC27CA0" w14:textId="007CEAA5" w:rsidR="00925999" w:rsidRPr="006A7CA9" w:rsidRDefault="00925999" w:rsidP="006C5B87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หากผู้ใช้กรอกไอดีหรือรหัสผ่านผิดพลาดเกิน 3 ครั้ง จะทำการระงับบัญชีเป็นเวลา 3 นาที และแสดงข้อความ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กรุณาติดต่อเจ้าที่หน้า</w:t>
      </w:r>
      <w:r w:rsidRPr="006A7CA9">
        <w:rPr>
          <w:rFonts w:ascii="TH Sarabun New" w:hAnsi="TH Sarabun New" w:cs="TH Sarabun New"/>
          <w:color w:val="000000" w:themeColor="text1"/>
        </w:rPr>
        <w:t>”</w:t>
      </w:r>
    </w:p>
    <w:p w14:paraId="53427DCD" w14:textId="2DE47D5C" w:rsidR="003745DD" w:rsidRPr="006A7CA9" w:rsidRDefault="003745DD" w:rsidP="006C5B87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113A3422" w14:textId="79E03E9C" w:rsidR="003745DD" w:rsidRPr="006A7CA9" w:rsidRDefault="003745DD" w:rsidP="003745DD">
      <w:pPr>
        <w:ind w:left="72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>3.1.1.4</w:t>
      </w:r>
      <w:r w:rsidRPr="006A7CA9">
        <w:rPr>
          <w:rFonts w:ascii="TH Sarabun New" w:hAnsi="TH Sarabun New" w:cs="TH Sarabun New"/>
          <w:color w:val="000000" w:themeColor="text1"/>
        </w:rPr>
        <w:tab/>
        <w:t>Function Requirement #4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ค้นหาอุปกรณ์</w:t>
      </w:r>
      <w:r w:rsidR="00857797" w:rsidRPr="006A7CA9">
        <w:rPr>
          <w:rFonts w:ascii="TH Sarabun New" w:hAnsi="TH Sarabun New" w:cs="TH Sarabun New"/>
          <w:color w:val="000000" w:themeColor="text1"/>
          <w:cs/>
        </w:rPr>
        <w:t>จากคำสำคัญ</w:t>
      </w:r>
    </w:p>
    <w:p w14:paraId="79550F0B" w14:textId="5F87B40C" w:rsidR="003745DD" w:rsidRPr="006A7CA9" w:rsidRDefault="003745DD" w:rsidP="003745DD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</w:t>
      </w:r>
      <w:r w:rsidR="00742999" w:rsidRPr="006A7CA9">
        <w:rPr>
          <w:rFonts w:ascii="TH Sarabun New" w:hAnsi="TH Sarabun New" w:cs="TH Sarabun New"/>
          <w:color w:val="000000" w:themeColor="text1"/>
          <w:cs/>
        </w:rPr>
        <w:t>สามารถค้นหาอุปกรณ์ได้จากคำสำคัญ</w:t>
      </w:r>
    </w:p>
    <w:p w14:paraId="4F2F0B69" w14:textId="1A3DF778" w:rsidR="003745DD" w:rsidRPr="006A7CA9" w:rsidRDefault="003745DD" w:rsidP="003745DD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5F3710" w:rsidRPr="006A7CA9">
        <w:rPr>
          <w:rFonts w:ascii="TH Sarabun New" w:hAnsi="TH Sarabun New" w:cs="TH Sarabun New"/>
          <w:color w:val="000000" w:themeColor="text1"/>
          <w:cs/>
        </w:rPr>
        <w:t>คำสำคัญที่จะใช้ค้นหาอุปกรณ์</w:t>
      </w:r>
    </w:p>
    <w:p w14:paraId="5AD5A312" w14:textId="3BF147B8" w:rsidR="003745DD" w:rsidRPr="006A7CA9" w:rsidRDefault="003745DD" w:rsidP="005F3710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>process:</w:t>
      </w:r>
      <w:r w:rsidR="005F3710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5F3710" w:rsidRPr="006A7CA9">
        <w:rPr>
          <w:rFonts w:ascii="TH Sarabun New" w:hAnsi="TH Sarabun New" w:cs="TH Sarabun New"/>
          <w:color w:val="000000" w:themeColor="text1"/>
          <w:cs/>
        </w:rPr>
        <w:t>ระบบทำการค้นหาอุปกรณ์ที่ตรงกับคำสำคัญแล้วดึงข้อมูลจากฐานข้อมูลเพื่อมาแสดงทางหน้าจอ</w:t>
      </w:r>
    </w:p>
    <w:p w14:paraId="50DDC0E8" w14:textId="0F46A25F" w:rsidR="003745DD" w:rsidRPr="006A7CA9" w:rsidRDefault="003745DD" w:rsidP="003745D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="00742999" w:rsidRPr="006A7CA9">
        <w:rPr>
          <w:rFonts w:ascii="TH Sarabun New" w:hAnsi="TH Sarabun New" w:cs="TH Sarabun New"/>
          <w:color w:val="000000" w:themeColor="text1"/>
          <w:cs/>
        </w:rPr>
        <w:t>รายชื่ออุปกรณ์ และรายละเอียดต่าง ๆ ของอุปกรณ์ที่ตรงกับคำสำคัญ</w:t>
      </w:r>
    </w:p>
    <w:p w14:paraId="663E562D" w14:textId="0AFCB886" w:rsidR="003745DD" w:rsidRPr="006A7CA9" w:rsidRDefault="003745DD" w:rsidP="003745D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="005F3710" w:rsidRPr="006A7CA9">
        <w:rPr>
          <w:rFonts w:ascii="TH Sarabun New" w:hAnsi="TH Sarabun New" w:cs="TH Sarabun New"/>
          <w:color w:val="000000" w:themeColor="text1"/>
          <w:cs/>
        </w:rPr>
        <w:t>หากไม่พบอุปกรณ์ที่ตรงกับคำสำคัญ แสดงข้อความ</w:t>
      </w:r>
      <w:r w:rsidR="005F3710" w:rsidRPr="006A7CA9">
        <w:rPr>
          <w:rFonts w:ascii="TH Sarabun New" w:hAnsi="TH Sarabun New" w:cs="TH Sarabun New"/>
          <w:color w:val="000000" w:themeColor="text1"/>
        </w:rPr>
        <w:t xml:space="preserve"> “</w:t>
      </w:r>
      <w:r w:rsidR="005F3710" w:rsidRPr="006A7CA9">
        <w:rPr>
          <w:rFonts w:ascii="TH Sarabun New" w:hAnsi="TH Sarabun New" w:cs="TH Sarabun New"/>
          <w:color w:val="000000" w:themeColor="text1"/>
          <w:cs/>
        </w:rPr>
        <w:t>ไม่พบอุปกรณ์</w:t>
      </w:r>
      <w:r w:rsidR="005F3710" w:rsidRPr="006A7CA9">
        <w:rPr>
          <w:rFonts w:ascii="TH Sarabun New" w:hAnsi="TH Sarabun New" w:cs="TH Sarabun New"/>
          <w:color w:val="000000" w:themeColor="text1"/>
        </w:rPr>
        <w:t>”</w:t>
      </w:r>
    </w:p>
    <w:p w14:paraId="2EA867D8" w14:textId="0DA48E55" w:rsidR="00857797" w:rsidRPr="006A7CA9" w:rsidRDefault="00857797" w:rsidP="003745D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7CF50394" w14:textId="5E974784" w:rsidR="00857797" w:rsidRPr="006A7CA9" w:rsidRDefault="00857797" w:rsidP="003745D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70C27A5E" w14:textId="77777777" w:rsidR="00DC5E83" w:rsidRPr="006A7CA9" w:rsidRDefault="00DC5E83" w:rsidP="006A7CA9">
      <w:pPr>
        <w:rPr>
          <w:rFonts w:ascii="TH Sarabun New" w:hAnsi="TH Sarabun New" w:cs="TH Sarabun New"/>
          <w:color w:val="000000" w:themeColor="text1"/>
        </w:rPr>
      </w:pPr>
    </w:p>
    <w:p w14:paraId="37645115" w14:textId="4B898851" w:rsidR="00857797" w:rsidRPr="006A7CA9" w:rsidRDefault="00857797" w:rsidP="00857797">
      <w:pPr>
        <w:ind w:left="72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lastRenderedPageBreak/>
        <w:t>3.1.1.5</w:t>
      </w:r>
      <w:r w:rsidRPr="006A7CA9">
        <w:rPr>
          <w:rFonts w:ascii="TH Sarabun New" w:hAnsi="TH Sarabun New" w:cs="TH Sarabun New"/>
          <w:color w:val="000000" w:themeColor="text1"/>
        </w:rPr>
        <w:tab/>
        <w:t>Function Requirement #</w:t>
      </w:r>
      <w:r w:rsidR="00CD09B8">
        <w:rPr>
          <w:rFonts w:ascii="TH Sarabun New" w:hAnsi="TH Sarabun New" w:cs="TH Sarabun New"/>
          <w:color w:val="000000" w:themeColor="text1"/>
        </w:rPr>
        <w:t>5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ค้นหาอุปกรณ์จากหมวดหมู่</w:t>
      </w:r>
    </w:p>
    <w:p w14:paraId="62754024" w14:textId="43788FCA" w:rsidR="00BA2D17" w:rsidRPr="006A7CA9" w:rsidRDefault="00857797" w:rsidP="00BA2D1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="00BA2D17"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ผู้ใช้ที่มีสิทธิ์เข้าถึงระบบสามารถค้นหาอุปกรณ์ได้จากหมวดหมู่</w:t>
      </w:r>
      <w:r w:rsidR="00637606" w:rsidRPr="006A7CA9">
        <w:rPr>
          <w:rFonts w:ascii="TH Sarabun New" w:hAnsi="TH Sarabun New" w:cs="TH Sarabun New"/>
          <w:color w:val="000000" w:themeColor="text1"/>
          <w:cs/>
        </w:rPr>
        <w:t>อุปกรณ์</w:t>
      </w:r>
    </w:p>
    <w:p w14:paraId="4CEBA2AB" w14:textId="5DDF442F" w:rsidR="00857797" w:rsidRPr="006A7CA9" w:rsidRDefault="00857797" w:rsidP="0085779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BA2D17" w:rsidRPr="006A7CA9">
        <w:rPr>
          <w:rFonts w:ascii="TH Sarabun New" w:hAnsi="TH Sarabun New" w:cs="TH Sarabun New"/>
          <w:color w:val="000000" w:themeColor="text1"/>
          <w:cs/>
        </w:rPr>
        <w:t>ชื่อหมวดหมู่อุปกรณ์ที่</w:t>
      </w:r>
      <w:r w:rsidR="00637606" w:rsidRPr="006A7CA9">
        <w:rPr>
          <w:rFonts w:ascii="TH Sarabun New" w:hAnsi="TH Sarabun New" w:cs="TH Sarabun New"/>
          <w:color w:val="000000" w:themeColor="text1"/>
          <w:cs/>
        </w:rPr>
        <w:t>ต้องการ</w:t>
      </w:r>
      <w:r w:rsidR="00BA2D17" w:rsidRPr="006A7CA9">
        <w:rPr>
          <w:rFonts w:ascii="TH Sarabun New" w:hAnsi="TH Sarabun New" w:cs="TH Sarabun New"/>
          <w:color w:val="000000" w:themeColor="text1"/>
          <w:cs/>
        </w:rPr>
        <w:t>ค้นหาอุปกรณ์</w:t>
      </w:r>
    </w:p>
    <w:p w14:paraId="773F2650" w14:textId="4CA98CAE" w:rsidR="00637606" w:rsidRPr="006A7CA9" w:rsidRDefault="00857797" w:rsidP="00637606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 w:rsidR="00637606" w:rsidRPr="006A7CA9">
        <w:rPr>
          <w:rFonts w:ascii="TH Sarabun New" w:hAnsi="TH Sarabun New" w:cs="TH Sarabun New"/>
          <w:color w:val="000000" w:themeColor="text1"/>
          <w:cs/>
        </w:rPr>
        <w:t>ระบบทำการค้นหาอุปกรณ์ที่ตรงกับหมวดหมู่ที่รับมาจากผู้ใช้แล้วดึงข้อมูลจากฐานข้อมูลเพื่อมาแสดงทางหน้าจอ</w:t>
      </w:r>
    </w:p>
    <w:p w14:paraId="3992A670" w14:textId="16B04DCE" w:rsidR="00637606" w:rsidRPr="006A7CA9" w:rsidRDefault="00857797" w:rsidP="00637606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="00637606" w:rsidRPr="006A7CA9">
        <w:rPr>
          <w:rFonts w:ascii="TH Sarabun New" w:hAnsi="TH Sarabun New" w:cs="TH Sarabun New"/>
          <w:color w:val="000000" w:themeColor="text1"/>
          <w:cs/>
        </w:rPr>
        <w:t>รายชื่ออุปกรณ์ และรายละเอียดต่าง ๆ ของอุปกรณ์ที่อยู่ในหมวดหมู่ที่ค้นหา</w:t>
      </w:r>
    </w:p>
    <w:p w14:paraId="1BCCF17A" w14:textId="00E65BE1" w:rsidR="00E9461D" w:rsidRPr="006A7CA9" w:rsidRDefault="00857797" w:rsidP="00E9461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="00637606" w:rsidRPr="006A7CA9">
        <w:rPr>
          <w:rFonts w:ascii="TH Sarabun New" w:hAnsi="TH Sarabun New" w:cs="TH Sarabun New"/>
          <w:color w:val="000000" w:themeColor="text1"/>
          <w:cs/>
        </w:rPr>
        <w:t>หากไม่พบอุปกรณ์ใดในหมวดหมู่ แสดงข้อความ</w:t>
      </w:r>
      <w:r w:rsidR="00637606" w:rsidRPr="006A7CA9">
        <w:rPr>
          <w:rFonts w:ascii="TH Sarabun New" w:hAnsi="TH Sarabun New" w:cs="TH Sarabun New"/>
          <w:color w:val="000000" w:themeColor="text1"/>
        </w:rPr>
        <w:t xml:space="preserve"> “</w:t>
      </w:r>
      <w:r w:rsidR="00637606" w:rsidRPr="006A7CA9">
        <w:rPr>
          <w:rFonts w:ascii="TH Sarabun New" w:hAnsi="TH Sarabun New" w:cs="TH Sarabun New"/>
          <w:color w:val="000000" w:themeColor="text1"/>
          <w:cs/>
        </w:rPr>
        <w:t>ไม่พบอุปกรณ์</w:t>
      </w:r>
      <w:r w:rsidR="00637606" w:rsidRPr="006A7CA9">
        <w:rPr>
          <w:rFonts w:ascii="TH Sarabun New" w:hAnsi="TH Sarabun New" w:cs="TH Sarabun New"/>
          <w:color w:val="000000" w:themeColor="text1"/>
        </w:rPr>
        <w:t>”</w:t>
      </w:r>
    </w:p>
    <w:p w14:paraId="205F7199" w14:textId="0895D088" w:rsidR="00E9461D" w:rsidRPr="006A7CA9" w:rsidRDefault="00E9461D" w:rsidP="00E9461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654BCB81" w14:textId="6167AE97" w:rsidR="00E9461D" w:rsidRPr="006A7CA9" w:rsidRDefault="00E9461D" w:rsidP="00E9461D">
      <w:pPr>
        <w:ind w:left="72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>3.1.1.</w:t>
      </w:r>
      <w:r w:rsidR="00CD09B8">
        <w:rPr>
          <w:rFonts w:ascii="TH Sarabun New" w:hAnsi="TH Sarabun New" w:cs="TH Sarabun New"/>
          <w:color w:val="000000" w:themeColor="text1"/>
        </w:rPr>
        <w:t>6</w:t>
      </w:r>
      <w:r w:rsidRPr="006A7CA9">
        <w:rPr>
          <w:rFonts w:ascii="TH Sarabun New" w:hAnsi="TH Sarabun New" w:cs="TH Sarabun New"/>
          <w:color w:val="000000" w:themeColor="text1"/>
        </w:rPr>
        <w:tab/>
        <w:t>Function Requirement #</w:t>
      </w:r>
      <w:r w:rsidR="00CD09B8">
        <w:rPr>
          <w:rFonts w:ascii="TH Sarabun New" w:hAnsi="TH Sarabun New" w:cs="TH Sarabun New"/>
          <w:color w:val="000000" w:themeColor="text1"/>
        </w:rPr>
        <w:t>6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ยืมอุปกรณ์</w:t>
      </w:r>
    </w:p>
    <w:p w14:paraId="27CAF57F" w14:textId="0E67E9BD" w:rsidR="00E9461D" w:rsidRPr="006A7CA9" w:rsidRDefault="00E9461D" w:rsidP="00E9461D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ผู้ใช้ที่มีสิทธิ์เข้าถึงระบบสามารถยืม</w:t>
      </w:r>
      <w:r w:rsidRPr="006A7CA9">
        <w:rPr>
          <w:rFonts w:ascii="TH Sarabun New" w:hAnsi="TH Sarabun New" w:cs="TH Sarabun New"/>
          <w:color w:val="000000" w:themeColor="text1"/>
        </w:rPr>
        <w:t>-</w:t>
      </w:r>
      <w:r w:rsidRPr="006A7CA9">
        <w:rPr>
          <w:rFonts w:ascii="TH Sarabun New" w:hAnsi="TH Sarabun New" w:cs="TH Sarabun New"/>
          <w:color w:val="000000" w:themeColor="text1"/>
          <w:cs/>
        </w:rPr>
        <w:t>คืนอุปกรณ์ที่ขึ้นสถานะให้ยืมได้ในภาควิชาวิศวกรรมคอมพิวเตอร์</w:t>
      </w:r>
    </w:p>
    <w:p w14:paraId="3038D69D" w14:textId="7D7F4355" w:rsidR="00E9461D" w:rsidRPr="006A7CA9" w:rsidRDefault="00E9461D" w:rsidP="00E9461D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E113F8" w:rsidRPr="006A7CA9">
        <w:rPr>
          <w:rFonts w:ascii="TH Sarabun New" w:hAnsi="TH Sarabun New" w:cs="TH Sarabun New"/>
          <w:color w:val="000000" w:themeColor="text1"/>
        </w:rPr>
        <w:t xml:space="preserve">ID </w:t>
      </w:r>
      <w:r w:rsidR="00E113F8" w:rsidRPr="006A7CA9">
        <w:rPr>
          <w:rFonts w:ascii="TH Sarabun New" w:hAnsi="TH Sarabun New" w:cs="TH Sarabun New"/>
          <w:color w:val="000000" w:themeColor="text1"/>
          <w:cs/>
        </w:rPr>
        <w:t xml:space="preserve">ผู้ใช้ </w:t>
      </w:r>
      <w:r w:rsidR="00E113F8" w:rsidRPr="006A7CA9">
        <w:rPr>
          <w:rFonts w:ascii="TH Sarabun New" w:hAnsi="TH Sarabun New" w:cs="TH Sarabun New"/>
          <w:color w:val="000000" w:themeColor="text1"/>
        </w:rPr>
        <w:t xml:space="preserve">, ID </w:t>
      </w:r>
      <w:r w:rsidR="00E113F8" w:rsidRPr="006A7CA9">
        <w:rPr>
          <w:rFonts w:ascii="TH Sarabun New" w:hAnsi="TH Sarabun New" w:cs="TH Sarabun New"/>
          <w:color w:val="000000" w:themeColor="text1"/>
          <w:cs/>
        </w:rPr>
        <w:t xml:space="preserve">อุปกรณ์ </w:t>
      </w:r>
      <w:r w:rsidR="00A83A8C" w:rsidRPr="006A7CA9">
        <w:rPr>
          <w:rFonts w:ascii="TH Sarabun New" w:hAnsi="TH Sarabun New" w:cs="TH Sarabun New"/>
          <w:color w:val="000000" w:themeColor="text1"/>
        </w:rPr>
        <w:t xml:space="preserve">, </w:t>
      </w:r>
      <w:r w:rsidR="00A83A8C" w:rsidRPr="006A7CA9">
        <w:rPr>
          <w:rFonts w:ascii="TH Sarabun New" w:hAnsi="TH Sarabun New" w:cs="TH Sarabun New"/>
          <w:color w:val="000000" w:themeColor="text1"/>
          <w:cs/>
        </w:rPr>
        <w:t>วัน เวลา</w:t>
      </w:r>
    </w:p>
    <w:p w14:paraId="0F8E17D6" w14:textId="0EBCD666" w:rsidR="00E9461D" w:rsidRPr="006A7CA9" w:rsidRDefault="00E9461D" w:rsidP="00E9461D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 w:rsidR="00E113F8" w:rsidRPr="006A7CA9">
        <w:rPr>
          <w:rFonts w:ascii="TH Sarabun New" w:hAnsi="TH Sarabun New" w:cs="TH Sarabun New"/>
          <w:color w:val="000000" w:themeColor="text1"/>
          <w:cs/>
        </w:rPr>
        <w:t xml:space="preserve">ระบบทำการบันทึก </w:t>
      </w:r>
      <w:r w:rsidR="00E113F8" w:rsidRPr="006A7CA9">
        <w:rPr>
          <w:rFonts w:ascii="TH Sarabun New" w:hAnsi="TH Sarabun New" w:cs="TH Sarabun New"/>
          <w:color w:val="000000" w:themeColor="text1"/>
        </w:rPr>
        <w:t xml:space="preserve">ID </w:t>
      </w:r>
      <w:r w:rsidR="00E113F8" w:rsidRPr="006A7CA9">
        <w:rPr>
          <w:rFonts w:ascii="TH Sarabun New" w:hAnsi="TH Sarabun New" w:cs="TH Sarabun New"/>
          <w:color w:val="000000" w:themeColor="text1"/>
          <w:cs/>
        </w:rPr>
        <w:t>ผู้ใช้</w:t>
      </w:r>
      <w:r w:rsidR="00A83A8C" w:rsidRPr="006A7CA9">
        <w:rPr>
          <w:rFonts w:ascii="TH Sarabun New" w:hAnsi="TH Sarabun New" w:cs="TH Sarabun New"/>
          <w:color w:val="000000" w:themeColor="text1"/>
        </w:rPr>
        <w:t xml:space="preserve"> ,</w:t>
      </w:r>
      <w:r w:rsidR="00E113F8" w:rsidRPr="006A7CA9">
        <w:rPr>
          <w:rFonts w:ascii="TH Sarabun New" w:hAnsi="TH Sarabun New" w:cs="TH Sarabun New"/>
          <w:color w:val="000000" w:themeColor="text1"/>
        </w:rPr>
        <w:t xml:space="preserve"> ID </w:t>
      </w:r>
      <w:r w:rsidR="00E113F8" w:rsidRPr="006A7CA9">
        <w:rPr>
          <w:rFonts w:ascii="TH Sarabun New" w:hAnsi="TH Sarabun New" w:cs="TH Sarabun New"/>
          <w:color w:val="000000" w:themeColor="text1"/>
          <w:cs/>
        </w:rPr>
        <w:t xml:space="preserve">อุปกรณ์ </w:t>
      </w:r>
      <w:r w:rsidR="00A83A8C" w:rsidRPr="006A7CA9">
        <w:rPr>
          <w:rFonts w:ascii="TH Sarabun New" w:hAnsi="TH Sarabun New" w:cs="TH Sarabun New"/>
          <w:color w:val="000000" w:themeColor="text1"/>
        </w:rPr>
        <w:t xml:space="preserve">, </w:t>
      </w:r>
      <w:r w:rsidR="00A83A8C" w:rsidRPr="006A7CA9">
        <w:rPr>
          <w:rFonts w:ascii="TH Sarabun New" w:hAnsi="TH Sarabun New" w:cs="TH Sarabun New"/>
          <w:color w:val="000000" w:themeColor="text1"/>
          <w:cs/>
        </w:rPr>
        <w:t xml:space="preserve">วันเวลา </w:t>
      </w:r>
      <w:r w:rsidR="00E113F8" w:rsidRPr="006A7CA9">
        <w:rPr>
          <w:rFonts w:ascii="TH Sarabun New" w:hAnsi="TH Sarabun New" w:cs="TH Sarabun New"/>
          <w:color w:val="000000" w:themeColor="text1"/>
          <w:cs/>
        </w:rPr>
        <w:t>ลงในฐานข้อมูล</w:t>
      </w:r>
      <w:r w:rsidR="00A83A8C" w:rsidRPr="006A7CA9">
        <w:rPr>
          <w:rFonts w:ascii="TH Sarabun New" w:hAnsi="TH Sarabun New" w:cs="TH Sarabun New"/>
          <w:color w:val="000000" w:themeColor="text1"/>
          <w:cs/>
        </w:rPr>
        <w:t xml:space="preserve"> เพื่อที่จะข้อมูลการยืมอุปกรณ์ไปให้เจ้าหน้าที่หรืออาจารย์ทำการอนุมัติ</w:t>
      </w:r>
    </w:p>
    <w:p w14:paraId="59351534" w14:textId="7567BB82" w:rsidR="00E9461D" w:rsidRPr="006A7CA9" w:rsidRDefault="00E9461D" w:rsidP="00E9461D">
      <w:pPr>
        <w:ind w:left="1440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="00A83A8C" w:rsidRPr="006A7CA9">
        <w:rPr>
          <w:rFonts w:ascii="TH Sarabun New" w:hAnsi="TH Sarabun New" w:cs="TH Sarabun New"/>
          <w:color w:val="000000" w:themeColor="text1"/>
          <w:cs/>
        </w:rPr>
        <w:t xml:space="preserve">รายชื่ออุปกรณ์ที่ยืม สถานะอุปกรณ์เปลี่ยนเป็น </w:t>
      </w:r>
      <w:r w:rsidR="00A83A8C" w:rsidRPr="006A7CA9">
        <w:rPr>
          <w:rFonts w:ascii="TH Sarabun New" w:hAnsi="TH Sarabun New" w:cs="TH Sarabun New"/>
          <w:color w:val="000000" w:themeColor="text1"/>
        </w:rPr>
        <w:t>“</w:t>
      </w:r>
      <w:r w:rsidR="00A83A8C" w:rsidRPr="006A7CA9">
        <w:rPr>
          <w:rFonts w:ascii="TH Sarabun New" w:hAnsi="TH Sarabun New" w:cs="TH Sarabun New"/>
          <w:color w:val="000000" w:themeColor="text1"/>
          <w:cs/>
        </w:rPr>
        <w:t>รอการอนุมัติ</w:t>
      </w:r>
      <w:r w:rsidR="00A83A8C" w:rsidRPr="006A7CA9">
        <w:rPr>
          <w:rFonts w:ascii="TH Sarabun New" w:hAnsi="TH Sarabun New" w:cs="TH Sarabun New"/>
          <w:color w:val="000000" w:themeColor="text1"/>
        </w:rPr>
        <w:t>”</w:t>
      </w:r>
    </w:p>
    <w:p w14:paraId="647B4906" w14:textId="266C8AA7" w:rsidR="00E9461D" w:rsidRPr="006A7CA9" w:rsidRDefault="00E9461D" w:rsidP="00E9461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="00A83A8C" w:rsidRPr="006A7CA9">
        <w:rPr>
          <w:rFonts w:ascii="TH Sarabun New" w:hAnsi="TH Sarabun New" w:cs="TH Sarabun New"/>
          <w:color w:val="000000" w:themeColor="text1"/>
        </w:rPr>
        <w:t>-</w:t>
      </w:r>
    </w:p>
    <w:p w14:paraId="2D0FF88B" w14:textId="58BEB819" w:rsidR="008058C7" w:rsidRPr="006A7CA9" w:rsidRDefault="008058C7" w:rsidP="00E9461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27A97B7D" w14:textId="2BF32D2C" w:rsidR="008058C7" w:rsidRPr="006A7CA9" w:rsidRDefault="008058C7" w:rsidP="00E9461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2B18C4C1" w14:textId="7040FCCC" w:rsidR="008058C7" w:rsidRPr="006A7CA9" w:rsidRDefault="008058C7" w:rsidP="00E9461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10E1A94D" w14:textId="0E0C9DF5" w:rsidR="008058C7" w:rsidRPr="006A7CA9" w:rsidRDefault="008058C7" w:rsidP="008058C7">
      <w:pPr>
        <w:ind w:left="72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lastRenderedPageBreak/>
        <w:t>3.1.1.</w:t>
      </w:r>
      <w:r w:rsidR="00CD09B8">
        <w:rPr>
          <w:rFonts w:ascii="TH Sarabun New" w:hAnsi="TH Sarabun New" w:cs="TH Sarabun New"/>
          <w:color w:val="000000" w:themeColor="text1"/>
        </w:rPr>
        <w:t>7</w:t>
      </w:r>
      <w:r w:rsidRPr="006A7CA9">
        <w:rPr>
          <w:rFonts w:ascii="TH Sarabun New" w:hAnsi="TH Sarabun New" w:cs="TH Sarabun New"/>
          <w:color w:val="000000" w:themeColor="text1"/>
        </w:rPr>
        <w:tab/>
        <w:t>Function Requirement #</w:t>
      </w:r>
      <w:r w:rsidR="00CD09B8">
        <w:rPr>
          <w:rFonts w:ascii="TH Sarabun New" w:hAnsi="TH Sarabun New" w:cs="TH Sarabun New"/>
          <w:color w:val="000000" w:themeColor="text1"/>
        </w:rPr>
        <w:t>7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>ยกเลิกคำขอยืมอุปกรณ์ กรณีเลือกอุปกรณ์ผิด</w:t>
      </w:r>
    </w:p>
    <w:p w14:paraId="1F24BA71" w14:textId="77777777" w:rsidR="008058C7" w:rsidRPr="006A7CA9" w:rsidRDefault="008058C7" w:rsidP="008058C7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ผู้ใช้ที่มีสิทธิ์เข้าถึงระบบสามารถทำการยกเลิกคำขอยืมอุปกรณ์ได้ 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</w:p>
    <w:p w14:paraId="5F114815" w14:textId="77777777" w:rsidR="008058C7" w:rsidRPr="006A7CA9" w:rsidRDefault="008058C7" w:rsidP="008058C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>2) input: ID</w:t>
      </w:r>
      <w:r w:rsidRPr="006A7CA9">
        <w:rPr>
          <w:rFonts w:ascii="TH Sarabun New" w:hAnsi="TH Sarabun New" w:cs="TH Sarabun New"/>
          <w:color w:val="000000" w:themeColor="text1"/>
          <w:cs/>
        </w:rPr>
        <w:t>คำขอ</w:t>
      </w:r>
    </w:p>
    <w:p w14:paraId="35072EF6" w14:textId="77777777" w:rsidR="008058C7" w:rsidRPr="006A7CA9" w:rsidRDefault="008058C7" w:rsidP="008058C7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Pr="006A7CA9">
        <w:rPr>
          <w:rFonts w:ascii="TH Sarabun New" w:hAnsi="TH Sarabun New" w:cs="TH Sarabun New"/>
          <w:color w:val="000000" w:themeColor="text1"/>
          <w:cs/>
        </w:rPr>
        <w:t>ระบบทำการยกเลิกคำขอยืมอุปกรณ์</w:t>
      </w:r>
    </w:p>
    <w:p w14:paraId="6FA16B55" w14:textId="77777777" w:rsidR="008058C7" w:rsidRPr="006A7CA9" w:rsidRDefault="008058C7" w:rsidP="008058C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แสดงข้อความ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ยกเลิกคำขอสำเร็จ</w:t>
      </w:r>
      <w:r w:rsidRPr="006A7CA9">
        <w:rPr>
          <w:rFonts w:ascii="TH Sarabun New" w:hAnsi="TH Sarabun New" w:cs="TH Sarabun New"/>
          <w:color w:val="000000" w:themeColor="text1"/>
        </w:rPr>
        <w:t xml:space="preserve">” </w:t>
      </w:r>
    </w:p>
    <w:p w14:paraId="5C469EED" w14:textId="2F2F2B77" w:rsidR="00F657BD" w:rsidRPr="006A7CA9" w:rsidRDefault="008058C7" w:rsidP="00CB7C32">
      <w:pPr>
        <w:ind w:left="2232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>-</w:t>
      </w:r>
    </w:p>
    <w:p w14:paraId="735A5595" w14:textId="35C1CE65" w:rsidR="009539C9" w:rsidRPr="006A7CA9" w:rsidRDefault="00B54D41" w:rsidP="009539C9">
      <w:pPr>
        <w:pStyle w:val="a"/>
        <w:numPr>
          <w:ilvl w:val="2"/>
          <w:numId w:val="42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สำหรับ</w:t>
      </w:r>
      <w:r w:rsidR="00D95A4B" w:rsidRPr="006A7CA9">
        <w:rPr>
          <w:rFonts w:ascii="TH Sarabun New" w:hAnsi="TH Sarabun New" w:cs="TH Sarabun New"/>
          <w:color w:val="000000" w:themeColor="text1"/>
          <w:cs/>
        </w:rPr>
        <w:t>ผู้มีสิทธิ์อนุมัต</w:t>
      </w:r>
      <w:r w:rsidR="009539C9" w:rsidRPr="006A7CA9">
        <w:rPr>
          <w:rFonts w:ascii="TH Sarabun New" w:hAnsi="TH Sarabun New" w:cs="TH Sarabun New"/>
          <w:color w:val="000000" w:themeColor="text1"/>
          <w:cs/>
        </w:rPr>
        <w:t>ิ</w:t>
      </w:r>
    </w:p>
    <w:p w14:paraId="27FF2FA3" w14:textId="67351F97" w:rsidR="006C5B87" w:rsidRPr="006A7CA9" w:rsidRDefault="006C5B87" w:rsidP="006C5B87">
      <w:pPr>
        <w:ind w:left="864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>3.1.2.</w:t>
      </w:r>
      <w:r w:rsidR="009539C9" w:rsidRPr="006A7CA9">
        <w:rPr>
          <w:rFonts w:ascii="TH Sarabun New" w:hAnsi="TH Sarabun New" w:cs="TH Sarabun New"/>
          <w:color w:val="000000" w:themeColor="text1"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 Function Requirement #</w:t>
      </w:r>
      <w:r w:rsidR="009539C9" w:rsidRPr="006A7CA9">
        <w:rPr>
          <w:rFonts w:ascii="TH Sarabun New" w:hAnsi="TH Sarabun New" w:cs="TH Sarabun New"/>
          <w:color w:val="000000" w:themeColor="text1"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>อนุมัติคำขอยืมอุปกรณ์</w:t>
      </w:r>
    </w:p>
    <w:p w14:paraId="03D3545D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ผู้ใช้ที่มีสิทธิ์เข้าถึงระบบสามารถทำการอนุมัติคำขอยืมอุปกรณ์ได้</w:t>
      </w:r>
    </w:p>
    <w:p w14:paraId="5D582696" w14:textId="34DFB29B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  <w:sz w:val="28"/>
          <w:szCs w:val="28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2B155D" w:rsidRPr="006A7CA9">
        <w:rPr>
          <w:rFonts w:ascii="TH Sarabun New" w:hAnsi="TH Sarabun New" w:cs="TH Sarabun New"/>
          <w:color w:val="000000" w:themeColor="text1"/>
        </w:rPr>
        <w:t>ID</w:t>
      </w:r>
      <w:r w:rsidR="002B155D" w:rsidRPr="006A7CA9">
        <w:rPr>
          <w:rFonts w:ascii="TH Sarabun New" w:hAnsi="TH Sarabun New" w:cs="TH Sarabun New"/>
          <w:color w:val="000000" w:themeColor="text1"/>
          <w:cs/>
        </w:rPr>
        <w:t>ผู้ขอยืม</w:t>
      </w:r>
      <w:r w:rsidR="002B155D" w:rsidRPr="006A7CA9">
        <w:rPr>
          <w:rFonts w:ascii="TH Sarabun New" w:hAnsi="TH Sarabun New" w:cs="TH Sarabun New"/>
          <w:color w:val="000000" w:themeColor="text1"/>
        </w:rPr>
        <w:t>, ID</w:t>
      </w:r>
      <w:r w:rsidR="002B155D" w:rsidRPr="006A7CA9">
        <w:rPr>
          <w:rFonts w:ascii="TH Sarabun New" w:hAnsi="TH Sarabun New" w:cs="TH Sarabun New"/>
          <w:color w:val="000000" w:themeColor="text1"/>
          <w:cs/>
        </w:rPr>
        <w:t>อุปกรณ์</w:t>
      </w:r>
      <w:r w:rsidR="002B155D" w:rsidRPr="006A7CA9">
        <w:rPr>
          <w:rFonts w:ascii="TH Sarabun New" w:hAnsi="TH Sarabun New" w:cs="TH Sarabun New"/>
          <w:color w:val="000000" w:themeColor="text1"/>
        </w:rPr>
        <w:t>, ID</w:t>
      </w:r>
      <w:r w:rsidR="002B155D" w:rsidRPr="006A7CA9">
        <w:rPr>
          <w:rFonts w:ascii="TH Sarabun New" w:hAnsi="TH Sarabun New" w:cs="TH Sarabun New"/>
          <w:color w:val="000000" w:themeColor="text1"/>
          <w:cs/>
        </w:rPr>
        <w:t>ผู้อนุมัติ</w:t>
      </w:r>
      <w:r w:rsidR="002B155D" w:rsidRPr="006A7CA9">
        <w:rPr>
          <w:rFonts w:ascii="TH Sarabun New" w:hAnsi="TH Sarabun New" w:cs="TH Sarabun New"/>
          <w:color w:val="000000" w:themeColor="text1"/>
        </w:rPr>
        <w:t>, ID</w:t>
      </w:r>
      <w:r w:rsidR="002B155D" w:rsidRPr="006A7CA9">
        <w:rPr>
          <w:rFonts w:ascii="TH Sarabun New" w:hAnsi="TH Sarabun New" w:cs="TH Sarabun New"/>
          <w:color w:val="000000" w:themeColor="text1"/>
          <w:cs/>
        </w:rPr>
        <w:t>คำขอ</w:t>
      </w:r>
    </w:p>
    <w:p w14:paraId="19CD282E" w14:textId="77777777" w:rsidR="006C5B87" w:rsidRPr="006A7CA9" w:rsidRDefault="006C5B87" w:rsidP="006C5B87">
      <w:pPr>
        <w:ind w:left="144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กดปุ่ม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อนุมัติ</w:t>
      </w:r>
      <w:r w:rsidRPr="006A7CA9">
        <w:rPr>
          <w:rFonts w:ascii="TH Sarabun New" w:hAnsi="TH Sarabun New" w:cs="TH Sarabun New"/>
          <w:color w:val="000000" w:themeColor="text1"/>
        </w:rPr>
        <w:t xml:space="preserve">” </w:t>
      </w:r>
      <w:r w:rsidRPr="006A7CA9">
        <w:rPr>
          <w:rFonts w:ascii="TH Sarabun New" w:hAnsi="TH Sarabun New" w:cs="TH Sarabun New"/>
          <w:color w:val="000000" w:themeColor="text1"/>
          <w:cs/>
        </w:rPr>
        <w:t>เพื่อยืนยันคำขอยืมอุปกรณ์</w:t>
      </w:r>
    </w:p>
    <w:p w14:paraId="6E8B1E76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แสดงข้อความ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อนุมัติเรียบร้อย</w:t>
      </w:r>
      <w:r w:rsidRPr="006A7CA9">
        <w:rPr>
          <w:rFonts w:ascii="TH Sarabun New" w:hAnsi="TH Sarabun New" w:cs="TH Sarabun New"/>
          <w:color w:val="000000" w:themeColor="text1"/>
        </w:rPr>
        <w:t>”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ที่หน้าจอผู้ใช้ที่มีสิทธิ์เข้าถึงระบบ และเปลี่ยนสถานะคำขอยืมอุปกรณ์เป็น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อนุมัติ</w:t>
      </w:r>
      <w:r w:rsidRPr="006A7CA9">
        <w:rPr>
          <w:rFonts w:ascii="TH Sarabun New" w:hAnsi="TH Sarabun New" w:cs="TH Sarabun New"/>
          <w:color w:val="000000" w:themeColor="text1"/>
        </w:rPr>
        <w:t>”</w:t>
      </w:r>
    </w:p>
    <w:p w14:paraId="21F1BDFF" w14:textId="5C1C80AD" w:rsidR="009539C9" w:rsidRPr="006A7CA9" w:rsidRDefault="006C5B87" w:rsidP="006A7CA9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>error handling: -</w:t>
      </w:r>
    </w:p>
    <w:p w14:paraId="1A1ED542" w14:textId="30FB2AAB" w:rsidR="006C5B87" w:rsidRPr="006A7CA9" w:rsidRDefault="006C5B87" w:rsidP="006C5B87">
      <w:pPr>
        <w:ind w:left="72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>3.1.2.</w:t>
      </w:r>
      <w:r w:rsidR="009539C9" w:rsidRPr="006A7CA9">
        <w:rPr>
          <w:rFonts w:ascii="TH Sarabun New" w:hAnsi="TH Sarabun New" w:cs="TH Sarabun New"/>
          <w:color w:val="000000" w:themeColor="text1"/>
        </w:rPr>
        <w:t>2</w:t>
      </w:r>
      <w:r w:rsidRPr="006A7CA9">
        <w:rPr>
          <w:rFonts w:ascii="TH Sarabun New" w:hAnsi="TH Sarabun New" w:cs="TH Sarabun New"/>
          <w:color w:val="000000" w:themeColor="text1"/>
        </w:rPr>
        <w:t xml:space="preserve"> Function Requirement #</w:t>
      </w:r>
      <w:r w:rsidR="009539C9" w:rsidRPr="006A7CA9">
        <w:rPr>
          <w:rFonts w:ascii="TH Sarabun New" w:hAnsi="TH Sarabun New" w:cs="TH Sarabun New"/>
          <w:color w:val="000000" w:themeColor="text1"/>
        </w:rPr>
        <w:t>2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ยกเลิกคำขอยืมอุปกรณ์</w:t>
      </w:r>
      <w:r w:rsidR="00F016B4" w:rsidRPr="006A7CA9">
        <w:rPr>
          <w:rFonts w:ascii="TH Sarabun New" w:hAnsi="TH Sarabun New" w:cs="TH Sarabun New"/>
          <w:color w:val="000000" w:themeColor="text1"/>
          <w:cs/>
        </w:rPr>
        <w:t xml:space="preserve"> กรณีเหตุผลไม่เหมาะสม</w:t>
      </w:r>
    </w:p>
    <w:p w14:paraId="05CD0EE2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ผู้ใช้ที่มีสิทธิ์เข้าถึงระบบสามารถทำการยกเลิกคำขอยืมอุปกรณ์ได้ 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</w:p>
    <w:p w14:paraId="26C095AC" w14:textId="20BDC693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2B155D" w:rsidRPr="006A7CA9">
        <w:rPr>
          <w:rFonts w:ascii="TH Sarabun New" w:hAnsi="TH Sarabun New" w:cs="TH Sarabun New"/>
          <w:color w:val="000000" w:themeColor="text1"/>
        </w:rPr>
        <w:t>ID</w:t>
      </w:r>
      <w:r w:rsidR="002B155D" w:rsidRPr="006A7CA9">
        <w:rPr>
          <w:rFonts w:ascii="TH Sarabun New" w:hAnsi="TH Sarabun New" w:cs="TH Sarabun New"/>
          <w:color w:val="000000" w:themeColor="text1"/>
          <w:cs/>
        </w:rPr>
        <w:t>คำขอ</w:t>
      </w:r>
    </w:p>
    <w:p w14:paraId="453AA959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Pr="006A7CA9">
        <w:rPr>
          <w:rFonts w:ascii="TH Sarabun New" w:hAnsi="TH Sarabun New" w:cs="TH Sarabun New"/>
          <w:color w:val="000000" w:themeColor="text1"/>
          <w:cs/>
        </w:rPr>
        <w:t>ระบบทำการยกเลิกคำขอยืมอุปกรณ์</w:t>
      </w:r>
    </w:p>
    <w:p w14:paraId="767F8835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แสดงข้อความ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ยกเลิกคำขอสำเร็จ</w:t>
      </w:r>
      <w:r w:rsidRPr="006A7CA9">
        <w:rPr>
          <w:rFonts w:ascii="TH Sarabun New" w:hAnsi="TH Sarabun New" w:cs="TH Sarabun New"/>
          <w:color w:val="000000" w:themeColor="text1"/>
        </w:rPr>
        <w:t xml:space="preserve">” </w:t>
      </w:r>
    </w:p>
    <w:p w14:paraId="1763A41C" w14:textId="74A2E13B" w:rsidR="009539C9" w:rsidRPr="006A7CA9" w:rsidRDefault="006C5B87" w:rsidP="00B05412">
      <w:pPr>
        <w:ind w:left="2232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>-</w:t>
      </w:r>
    </w:p>
    <w:p w14:paraId="4D7A97FF" w14:textId="5BF8FAA0" w:rsidR="009539C9" w:rsidRPr="006A7CA9" w:rsidRDefault="00F657BD" w:rsidP="009539C9">
      <w:pPr>
        <w:pStyle w:val="a"/>
        <w:numPr>
          <w:ilvl w:val="2"/>
          <w:numId w:val="42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lastRenderedPageBreak/>
        <w:t>สำหรับผู้ดูแลระบบ</w:t>
      </w:r>
    </w:p>
    <w:p w14:paraId="19DD6DB8" w14:textId="77777777" w:rsidR="009539C9" w:rsidRPr="006A7CA9" w:rsidRDefault="009539C9" w:rsidP="009539C9">
      <w:pPr>
        <w:pStyle w:val="a"/>
        <w:numPr>
          <w:ilvl w:val="3"/>
          <w:numId w:val="42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Function Requirement #1 </w:t>
      </w:r>
      <w:r w:rsidRPr="006A7CA9">
        <w:rPr>
          <w:rFonts w:ascii="TH Sarabun New" w:hAnsi="TH Sarabun New" w:cs="TH Sarabun New"/>
          <w:color w:val="000000" w:themeColor="text1"/>
          <w:cs/>
        </w:rPr>
        <w:t>จัดการข้อมูลอุปกรณ์ในระบบ</w:t>
      </w:r>
    </w:p>
    <w:p w14:paraId="5EC6EF34" w14:textId="77777777" w:rsidR="009539C9" w:rsidRPr="006A7CA9" w:rsidRDefault="009539C9" w:rsidP="009539C9">
      <w:pPr>
        <w:ind w:left="144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ผู้ใช้ที่มีสิทธิ์เข้าถึงระบบสามารถจัดการข้อมูลของอุปกรณ์ภายในระบบได้ เพิ่มอุปกรณ์ ลบอุปกรณ์ แก้ไขรายละเอียดอุปกรณ์</w:t>
      </w:r>
    </w:p>
    <w:p w14:paraId="10D3830C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Pr="006A7CA9">
        <w:rPr>
          <w:rFonts w:ascii="TH Sarabun New" w:hAnsi="TH Sarabun New" w:cs="TH Sarabun New"/>
          <w:color w:val="000000" w:themeColor="text1"/>
          <w:cs/>
        </w:rPr>
        <w:t>รายละเอียดที่ต้องการแก้ไข</w:t>
      </w:r>
    </w:p>
    <w:p w14:paraId="1D571F14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 w:rsidRPr="006A7CA9">
        <w:rPr>
          <w:rFonts w:ascii="TH Sarabun New" w:hAnsi="TH Sarabun New" w:cs="TH Sarabun New"/>
          <w:color w:val="000000" w:themeColor="text1"/>
          <w:cs/>
        </w:rPr>
        <w:t>เพิ่ม ลบ หรือ แก้ไข ข้อมูลของอุปกรณ์ และบันทึกหรือลบข้อมูล</w:t>
      </w:r>
    </w:p>
    <w:p w14:paraId="32501330" w14:textId="77777777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>รายละเอียดของรายการอุปกรณ์ที่ผ่านการจัดการข้อมูล</w:t>
      </w:r>
    </w:p>
    <w:p w14:paraId="44FCF8DF" w14:textId="6E71247C" w:rsidR="009539C9" w:rsidRPr="006A7CA9" w:rsidRDefault="009539C9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หากผู้ใช้กรอกข้อมูลที่จำเป็นไม่ครบ จะมีการแจ้งเตือนเป็นข้อความ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กรุณากรอกข้อมูลให้ครบ</w:t>
      </w:r>
      <w:r w:rsidRPr="006A7CA9">
        <w:rPr>
          <w:rFonts w:ascii="TH Sarabun New" w:hAnsi="TH Sarabun New" w:cs="TH Sarabun New"/>
          <w:color w:val="000000" w:themeColor="text1"/>
        </w:rPr>
        <w:t>”</w:t>
      </w:r>
    </w:p>
    <w:p w14:paraId="0591959F" w14:textId="3D25AFE1" w:rsidR="009B42BB" w:rsidRPr="006A7CA9" w:rsidRDefault="009B42BB" w:rsidP="009539C9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4C2BDE9E" w14:textId="598740D2" w:rsidR="009B42BB" w:rsidRPr="006A7CA9" w:rsidRDefault="009B42BB" w:rsidP="009B42BB">
      <w:pPr>
        <w:pStyle w:val="a"/>
        <w:numPr>
          <w:ilvl w:val="3"/>
          <w:numId w:val="42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Function Requirement #2 </w:t>
      </w:r>
      <w:r w:rsidR="00C00113" w:rsidRPr="006A7CA9">
        <w:rPr>
          <w:rFonts w:ascii="TH Sarabun New" w:hAnsi="TH Sarabun New" w:cs="TH Sarabun New"/>
          <w:color w:val="000000" w:themeColor="text1"/>
          <w:cs/>
        </w:rPr>
        <w:t>คืนอุปกรณ์</w:t>
      </w:r>
    </w:p>
    <w:p w14:paraId="4A082179" w14:textId="77777777" w:rsidR="009B42BB" w:rsidRPr="006A7CA9" w:rsidRDefault="009B42BB" w:rsidP="009B42BB">
      <w:pPr>
        <w:ind w:left="144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ผู้ใช้ที่มีสิทธิ์เข้าถึงระบบสามารถจัดการข้อมูลของอุปกรณ์ภายในระบบได้ เพิ่มอุปกรณ์ ลบอุปกรณ์ แก้ไขรายละเอียดอุปกรณ์</w:t>
      </w:r>
    </w:p>
    <w:p w14:paraId="34F90323" w14:textId="77777777" w:rsidR="009B42BB" w:rsidRPr="006A7CA9" w:rsidRDefault="009B42BB" w:rsidP="009B42BB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Pr="006A7CA9">
        <w:rPr>
          <w:rFonts w:ascii="TH Sarabun New" w:hAnsi="TH Sarabun New" w:cs="TH Sarabun New"/>
          <w:color w:val="000000" w:themeColor="text1"/>
          <w:cs/>
        </w:rPr>
        <w:t>รายละเอียดที่ต้องการแก้ไข</w:t>
      </w:r>
    </w:p>
    <w:p w14:paraId="4FFA29EF" w14:textId="77777777" w:rsidR="009B42BB" w:rsidRPr="006A7CA9" w:rsidRDefault="009B42BB" w:rsidP="009B42BB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 w:rsidRPr="006A7CA9">
        <w:rPr>
          <w:rFonts w:ascii="TH Sarabun New" w:hAnsi="TH Sarabun New" w:cs="TH Sarabun New"/>
          <w:color w:val="000000" w:themeColor="text1"/>
          <w:cs/>
        </w:rPr>
        <w:t>เพิ่ม ลบ หรือ แก้ไข ข้อมูลของอุปกรณ์ และบันทึกหรือลบข้อมูล</w:t>
      </w:r>
    </w:p>
    <w:p w14:paraId="4B2795F5" w14:textId="77777777" w:rsidR="009B42BB" w:rsidRPr="006A7CA9" w:rsidRDefault="009B42BB" w:rsidP="009B42BB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>รายละเอียดของรายการอุปกรณ์ที่ผ่านการจัดการข้อมูล</w:t>
      </w:r>
    </w:p>
    <w:p w14:paraId="48B0B391" w14:textId="77777777" w:rsidR="009B42BB" w:rsidRPr="006A7CA9" w:rsidRDefault="009B42BB" w:rsidP="009B42BB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หากผู้ใช้กรอกข้อมูลที่จำเป็นไม่ครบ จะมีการแจ้งเตือนเป็นข้อความ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กรุณากรอกข้อมูลให้ครบ</w:t>
      </w:r>
      <w:r w:rsidRPr="006A7CA9">
        <w:rPr>
          <w:rFonts w:ascii="TH Sarabun New" w:hAnsi="TH Sarabun New" w:cs="TH Sarabun New"/>
          <w:color w:val="000000" w:themeColor="text1"/>
        </w:rPr>
        <w:t>”</w:t>
      </w:r>
    </w:p>
    <w:p w14:paraId="27CC087E" w14:textId="27A790BE" w:rsidR="00F379FD" w:rsidRPr="006A7CA9" w:rsidRDefault="00F379FD" w:rsidP="002B155D">
      <w:pPr>
        <w:rPr>
          <w:rFonts w:ascii="TH Sarabun New" w:hAnsi="TH Sarabun New" w:cs="TH Sarabun New"/>
          <w:color w:val="000000" w:themeColor="text1"/>
        </w:rPr>
      </w:pPr>
    </w:p>
    <w:p w14:paraId="626889AF" w14:textId="5F76F569" w:rsidR="00B05412" w:rsidRPr="006A7CA9" w:rsidRDefault="00B05412" w:rsidP="002B155D">
      <w:pPr>
        <w:rPr>
          <w:rFonts w:ascii="TH Sarabun New" w:hAnsi="TH Sarabun New" w:cs="TH Sarabun New"/>
          <w:color w:val="000000" w:themeColor="text1"/>
        </w:rPr>
      </w:pPr>
    </w:p>
    <w:p w14:paraId="71B19A21" w14:textId="77777777" w:rsidR="00B05412" w:rsidRPr="006A7CA9" w:rsidRDefault="00B05412" w:rsidP="002B155D">
      <w:pPr>
        <w:rPr>
          <w:rFonts w:ascii="TH Sarabun New" w:hAnsi="TH Sarabun New" w:cs="TH Sarabun New"/>
          <w:color w:val="000000" w:themeColor="text1"/>
        </w:rPr>
      </w:pPr>
    </w:p>
    <w:p w14:paraId="432B707B" w14:textId="2B8C5D19" w:rsidR="00F016B4" w:rsidRPr="006A7CA9" w:rsidRDefault="006C5B87" w:rsidP="00F016B4">
      <w:pPr>
        <w:ind w:left="72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lastRenderedPageBreak/>
        <w:t>3.1.</w:t>
      </w:r>
      <w:r w:rsidR="00F016B4" w:rsidRPr="006A7CA9">
        <w:rPr>
          <w:rFonts w:ascii="TH Sarabun New" w:hAnsi="TH Sarabun New" w:cs="TH Sarabun New"/>
          <w:color w:val="000000" w:themeColor="text1"/>
        </w:rPr>
        <w:t>3</w:t>
      </w:r>
      <w:r w:rsidR="009539C9" w:rsidRPr="006A7CA9">
        <w:rPr>
          <w:rFonts w:ascii="TH Sarabun New" w:hAnsi="TH Sarabun New" w:cs="TH Sarabun New"/>
          <w:color w:val="000000" w:themeColor="text1"/>
        </w:rPr>
        <w:t>.</w:t>
      </w:r>
      <w:r w:rsidR="00CD09B8">
        <w:rPr>
          <w:rFonts w:ascii="TH Sarabun New" w:hAnsi="TH Sarabun New" w:cs="TH Sarabun New"/>
          <w:color w:val="000000" w:themeColor="text1"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 Function Requirement #</w:t>
      </w:r>
      <w:r w:rsidR="00CD09B8">
        <w:rPr>
          <w:rFonts w:ascii="TH Sarabun New" w:hAnsi="TH Sarabun New" w:cs="TH Sarabun New"/>
          <w:color w:val="000000" w:themeColor="text1"/>
        </w:rPr>
        <w:t>3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ยกเลิกคำขอยืมอุปกรณ์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F016B4" w:rsidRPr="006A7CA9">
        <w:rPr>
          <w:rFonts w:ascii="TH Sarabun New" w:hAnsi="TH Sarabun New" w:cs="TH Sarabun New"/>
          <w:color w:val="000000" w:themeColor="text1"/>
          <w:cs/>
        </w:rPr>
        <w:t>กรณีไม่มารับอุปกรณ์ภายใน 3 วัน</w:t>
      </w:r>
      <w:r w:rsidR="00F016B4" w:rsidRPr="006A7CA9">
        <w:rPr>
          <w:rFonts w:ascii="TH Sarabun New" w:hAnsi="TH Sarabun New" w:cs="TH Sarabun New"/>
          <w:color w:val="000000" w:themeColor="text1"/>
          <w:cs/>
        </w:rPr>
        <w:tab/>
      </w:r>
      <w:r w:rsidR="00F016B4" w:rsidRPr="006A7CA9">
        <w:rPr>
          <w:rFonts w:ascii="TH Sarabun New" w:hAnsi="TH Sarabun New" w:cs="TH Sarabun New"/>
          <w:color w:val="000000" w:themeColor="text1"/>
          <w:cs/>
        </w:rPr>
        <w:tab/>
      </w:r>
    </w:p>
    <w:p w14:paraId="1866D479" w14:textId="33CC642A" w:rsidR="006C5B87" w:rsidRPr="006A7CA9" w:rsidRDefault="006C5B87" w:rsidP="00F016B4">
      <w:pPr>
        <w:ind w:left="144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ผู้ใช้ที่มีสิทธิ์เข้าถึงระบบสามารถทำการยกเลิกคำขอยืมอุปกรณ์ได้ 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</w:p>
    <w:p w14:paraId="3BF1DDDB" w14:textId="6345E5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6A7CA9">
        <w:rPr>
          <w:rFonts w:ascii="TH Sarabun New" w:hAnsi="TH Sarabun New" w:cs="TH Sarabun New"/>
          <w:color w:val="000000" w:themeColor="text1"/>
        </w:rPr>
        <w:t>ID</w:t>
      </w:r>
      <w:r w:rsidR="007C3169">
        <w:rPr>
          <w:rFonts w:ascii="TH Sarabun New" w:hAnsi="TH Sarabun New" w:cs="TH Sarabun New" w:hint="cs"/>
          <w:color w:val="000000" w:themeColor="text1"/>
          <w:cs/>
        </w:rPr>
        <w:t>คำขอ</w:t>
      </w:r>
    </w:p>
    <w:p w14:paraId="48D8E15E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Pr="006A7CA9">
        <w:rPr>
          <w:rFonts w:ascii="TH Sarabun New" w:hAnsi="TH Sarabun New" w:cs="TH Sarabun New"/>
          <w:color w:val="000000" w:themeColor="text1"/>
          <w:cs/>
        </w:rPr>
        <w:t>ระบบทำการยกเลิกคำขอยืมอุปกรณ์</w:t>
      </w:r>
    </w:p>
    <w:p w14:paraId="434A9F93" w14:textId="77777777" w:rsidR="006C5B87" w:rsidRPr="006A7CA9" w:rsidRDefault="006C5B87" w:rsidP="006C5B87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แสดงข้อความ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Pr="006A7CA9">
        <w:rPr>
          <w:rFonts w:ascii="TH Sarabun New" w:hAnsi="TH Sarabun New" w:cs="TH Sarabun New"/>
          <w:color w:val="000000" w:themeColor="text1"/>
          <w:cs/>
        </w:rPr>
        <w:t>ยกเลิกคำขอสำเร็จ</w:t>
      </w:r>
      <w:r w:rsidRPr="006A7CA9">
        <w:rPr>
          <w:rFonts w:ascii="TH Sarabun New" w:hAnsi="TH Sarabun New" w:cs="TH Sarabun New"/>
          <w:color w:val="000000" w:themeColor="text1"/>
        </w:rPr>
        <w:t xml:space="preserve">” </w:t>
      </w:r>
    </w:p>
    <w:p w14:paraId="1943524C" w14:textId="50F90106" w:rsidR="006C5B87" w:rsidRDefault="006C5B87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>-</w:t>
      </w:r>
    </w:p>
    <w:p w14:paraId="7BA91872" w14:textId="77777777" w:rsidR="004202B6" w:rsidRDefault="004202B6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</w:p>
    <w:p w14:paraId="0389AA93" w14:textId="566B1256" w:rsidR="004202B6" w:rsidRPr="004202B6" w:rsidRDefault="004202B6" w:rsidP="004202B6">
      <w:pPr>
        <w:pStyle w:val="a"/>
        <w:numPr>
          <w:ilvl w:val="3"/>
          <w:numId w:val="47"/>
        </w:numPr>
        <w:rPr>
          <w:rFonts w:ascii="TH Sarabun New" w:hAnsi="TH Sarabun New" w:cs="TH Sarabun New"/>
          <w:color w:val="000000" w:themeColor="text1"/>
        </w:rPr>
      </w:pPr>
      <w:r w:rsidRPr="004202B6">
        <w:rPr>
          <w:rFonts w:ascii="TH Sarabun New" w:hAnsi="TH Sarabun New" w:cs="TH Sarabun New"/>
          <w:color w:val="000000" w:themeColor="text1"/>
        </w:rPr>
        <w:t>Function Requirement #</w:t>
      </w:r>
      <w:r>
        <w:rPr>
          <w:rFonts w:ascii="TH Sarabun New" w:hAnsi="TH Sarabun New" w:cs="TH Sarabun New"/>
          <w:color w:val="000000" w:themeColor="text1"/>
        </w:rPr>
        <w:t>4</w:t>
      </w:r>
      <w:r w:rsidRPr="004202B6">
        <w:rPr>
          <w:rFonts w:ascii="TH Sarabun New" w:hAnsi="TH Sarabun New" w:cs="TH Sarabun New"/>
          <w:color w:val="000000" w:themeColor="text1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cs/>
        </w:rPr>
        <w:t>กำหนดสิทธิ์การยืม</w:t>
      </w:r>
    </w:p>
    <w:p w14:paraId="53618784" w14:textId="7DBBE0ED" w:rsidR="004202B6" w:rsidRPr="006A7CA9" w:rsidRDefault="004202B6" w:rsidP="004202B6">
      <w:pPr>
        <w:ind w:left="144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</w:t>
      </w:r>
      <w:r>
        <w:rPr>
          <w:rFonts w:ascii="TH Sarabun New" w:hAnsi="TH Sarabun New" w:cs="TH Sarabun New" w:hint="cs"/>
          <w:color w:val="000000" w:themeColor="text1"/>
          <w:cs/>
        </w:rPr>
        <w:t>กำหนดสิทธิ์การยืมอุปกรณ์ของผู้ใช้คนอื่นได้</w:t>
      </w:r>
    </w:p>
    <w:p w14:paraId="5F98C30B" w14:textId="5AB5F1C5" w:rsidR="004202B6" w:rsidRPr="006A7CA9" w:rsidRDefault="004202B6" w:rsidP="004202B6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>
        <w:rPr>
          <w:rFonts w:ascii="TH Sarabun New" w:hAnsi="TH Sarabun New" w:cs="TH Sarabun New"/>
          <w:color w:val="000000" w:themeColor="text1"/>
        </w:rPr>
        <w:t>-</w:t>
      </w:r>
    </w:p>
    <w:p w14:paraId="027F7303" w14:textId="7EAE22AA" w:rsidR="004202B6" w:rsidRPr="006A7CA9" w:rsidRDefault="004202B6" w:rsidP="004202B6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process: </w:t>
      </w:r>
      <w:r>
        <w:rPr>
          <w:rFonts w:ascii="TH Sarabun New" w:hAnsi="TH Sarabun New" w:cs="TH Sarabun New" w:hint="cs"/>
          <w:color w:val="000000" w:themeColor="text1"/>
          <w:cs/>
        </w:rPr>
        <w:t>ระบบทำการกำหนดสิทธิ์การยืมของผู้ใช้</w:t>
      </w:r>
      <w:r>
        <w:rPr>
          <w:rFonts w:ascii="TH Sarabun New" w:hAnsi="TH Sarabun New" w:cs="TH Sarabun New"/>
          <w:color w:val="000000" w:themeColor="text1"/>
        </w:rPr>
        <w:t>(</w:t>
      </w:r>
      <w:r>
        <w:rPr>
          <w:rFonts w:ascii="TH Sarabun New" w:hAnsi="TH Sarabun New" w:cs="TH Sarabun New" w:hint="cs"/>
          <w:color w:val="000000" w:themeColor="text1"/>
          <w:cs/>
        </w:rPr>
        <w:t>ระดับไหน ใช้อุปกรณ์ใดได้บ้าง</w:t>
      </w:r>
      <w:r>
        <w:rPr>
          <w:rFonts w:ascii="TH Sarabun New" w:hAnsi="TH Sarabun New" w:cs="TH Sarabun New"/>
          <w:color w:val="000000" w:themeColor="text1"/>
        </w:rPr>
        <w:t>)</w:t>
      </w:r>
    </w:p>
    <w:p w14:paraId="6E6BF0C9" w14:textId="347B5F1B" w:rsidR="004202B6" w:rsidRPr="006A7CA9" w:rsidRDefault="004202B6" w:rsidP="004202B6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>
        <w:rPr>
          <w:rFonts w:ascii="TH Sarabun New" w:hAnsi="TH Sarabun New" w:cs="TH Sarabun New" w:hint="cs"/>
          <w:color w:val="000000" w:themeColor="text1"/>
          <w:cs/>
        </w:rPr>
        <w:t>สิทธิ์การยืมอุปกรณ์ของผู้ใช้</w:t>
      </w:r>
    </w:p>
    <w:p w14:paraId="3E013FCA" w14:textId="5520F426" w:rsidR="004202B6" w:rsidRPr="006A7CA9" w:rsidRDefault="004202B6" w:rsidP="004202B6">
      <w:pPr>
        <w:ind w:left="1440" w:firstLine="648"/>
        <w:rPr>
          <w:rFonts w:ascii="TH Sarabun New" w:hAnsi="TH Sarabun New" w:cs="TH Sarabun New" w:hint="cs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>
        <w:rPr>
          <w:rFonts w:ascii="TH Sarabun New" w:hAnsi="TH Sarabun New" w:cs="TH Sarabun New" w:hint="cs"/>
          <w:color w:val="000000" w:themeColor="text1"/>
          <w:cs/>
        </w:rPr>
        <w:t>-</w:t>
      </w:r>
    </w:p>
    <w:p w14:paraId="4F1F6C46" w14:textId="77777777" w:rsidR="004202B6" w:rsidRPr="006A7CA9" w:rsidRDefault="004202B6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</w:p>
    <w:p w14:paraId="604D8424" w14:textId="5B1178A9" w:rsidR="00B05412" w:rsidRDefault="00B05412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</w:p>
    <w:p w14:paraId="484ED44C" w14:textId="13333D7B" w:rsidR="004202B6" w:rsidRDefault="004202B6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</w:p>
    <w:p w14:paraId="2FCA514E" w14:textId="7F9DEAF5" w:rsidR="004202B6" w:rsidRDefault="004202B6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</w:p>
    <w:p w14:paraId="684BC019" w14:textId="77777777" w:rsidR="004202B6" w:rsidRPr="006A7CA9" w:rsidRDefault="004202B6" w:rsidP="009539C9">
      <w:pPr>
        <w:ind w:left="1512" w:firstLine="648"/>
        <w:rPr>
          <w:rFonts w:ascii="TH Sarabun New" w:hAnsi="TH Sarabun New" w:cs="TH Sarabun New"/>
          <w:color w:val="000000" w:themeColor="text1"/>
        </w:rPr>
      </w:pPr>
    </w:p>
    <w:p w14:paraId="2B98A451" w14:textId="4B5BA171" w:rsidR="00F379FD" w:rsidRPr="006A7CA9" w:rsidRDefault="00F657BD" w:rsidP="004202B6">
      <w:pPr>
        <w:pStyle w:val="a"/>
        <w:numPr>
          <w:ilvl w:val="2"/>
          <w:numId w:val="47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lastRenderedPageBreak/>
        <w:t>สำหรับบุคคลภายนอก</w:t>
      </w:r>
    </w:p>
    <w:p w14:paraId="77503871" w14:textId="5F0329FA" w:rsidR="00F379FD" w:rsidRPr="006A7CA9" w:rsidRDefault="00F379FD" w:rsidP="00F379FD">
      <w:pPr>
        <w:ind w:left="72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>3.1.4.1 Function Requirement #1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สมัครบัญชีสมาชิก</w:t>
      </w:r>
    </w:p>
    <w:p w14:paraId="5B9233FF" w14:textId="6B190D2D" w:rsidR="00F379FD" w:rsidRPr="006A7CA9" w:rsidRDefault="00F379FD" w:rsidP="00F379FD">
      <w:pPr>
        <w:ind w:left="144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ผู้ใช้ที่ไม่มีบัญชีนนทรี สามารถสมัครบัญชีได้</w:t>
      </w:r>
    </w:p>
    <w:p w14:paraId="12E19BAD" w14:textId="2E092ADD" w:rsidR="00F379FD" w:rsidRPr="006A7CA9" w:rsidRDefault="00F379FD" w:rsidP="00F379FD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ชื่อ นามสกุล ที่อยู่ เบอร์โทร ชื่อผู้ใช้ และรหัสผ่าน ที่ต้องการสมัคร</w:t>
      </w:r>
    </w:p>
    <w:p w14:paraId="741DEDBF" w14:textId="49AA70C2" w:rsidR="00F379FD" w:rsidRPr="006A7CA9" w:rsidRDefault="00F379FD" w:rsidP="00F379FD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Pr="006A7CA9">
        <w:rPr>
          <w:rFonts w:ascii="TH Sarabun New" w:hAnsi="TH Sarabun New" w:cs="TH Sarabun New"/>
          <w:color w:val="000000" w:themeColor="text1"/>
          <w:cs/>
        </w:rPr>
        <w:t>ระบบทำ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การ</w:t>
      </w:r>
      <w:r w:rsidR="00A04C81" w:rsidRPr="006A7CA9">
        <w:rPr>
          <w:rFonts w:ascii="TH Sarabun New" w:hAnsi="TH Sarabun New" w:cs="TH Sarabun New"/>
          <w:color w:val="000000" w:themeColor="text1"/>
          <w:cs/>
        </w:rPr>
        <w:t>บันทึก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ข้อมูล</w:t>
      </w:r>
      <w:r w:rsidR="00733D31" w:rsidRPr="006A7CA9">
        <w:rPr>
          <w:rFonts w:ascii="TH Sarabun New" w:hAnsi="TH Sarabun New" w:cs="TH Sarabun New"/>
          <w:color w:val="000000" w:themeColor="text1"/>
          <w:cs/>
        </w:rPr>
        <w:t>บัญชี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ผู้ใช้ลงฐานข้อมูล</w:t>
      </w:r>
    </w:p>
    <w:p w14:paraId="3B36B78A" w14:textId="78F16728" w:rsidR="00F379FD" w:rsidRPr="006A7CA9" w:rsidRDefault="00F379FD" w:rsidP="00F379FD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แสดงข้อความ </w:t>
      </w:r>
      <w:r w:rsidRPr="006A7CA9">
        <w:rPr>
          <w:rFonts w:ascii="TH Sarabun New" w:hAnsi="TH Sarabun New" w:cs="TH Sarabun New"/>
          <w:color w:val="000000" w:themeColor="text1"/>
        </w:rPr>
        <w:t>“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การสมัครสำเร็จ</w:t>
      </w:r>
      <w:r w:rsidRPr="006A7CA9">
        <w:rPr>
          <w:rFonts w:ascii="TH Sarabun New" w:hAnsi="TH Sarabun New" w:cs="TH Sarabun New"/>
          <w:color w:val="000000" w:themeColor="text1"/>
        </w:rPr>
        <w:t xml:space="preserve">” </w:t>
      </w:r>
    </w:p>
    <w:p w14:paraId="726C499F" w14:textId="783365BF" w:rsidR="002B155D" w:rsidRPr="006A7CA9" w:rsidRDefault="00F379FD" w:rsidP="002B155D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>error handling:</w:t>
      </w:r>
      <w:r w:rsidR="009D30CA"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 xml:space="preserve">หากผู้ใช้กรอกข้อมูลที่จำเป็นไม่ครบ จะมีการแจ้งเตือนเป็นข้อความ </w:t>
      </w:r>
      <w:r w:rsidR="009D30CA" w:rsidRPr="006A7CA9">
        <w:rPr>
          <w:rFonts w:ascii="TH Sarabun New" w:hAnsi="TH Sarabun New" w:cs="TH Sarabun New"/>
          <w:color w:val="000000" w:themeColor="text1"/>
        </w:rPr>
        <w:t>“</w:t>
      </w:r>
      <w:r w:rsidR="009D30CA" w:rsidRPr="006A7CA9">
        <w:rPr>
          <w:rFonts w:ascii="TH Sarabun New" w:hAnsi="TH Sarabun New" w:cs="TH Sarabun New"/>
          <w:color w:val="000000" w:themeColor="text1"/>
          <w:cs/>
        </w:rPr>
        <w:t>กรุณากรอกข้อมูลให้ครบ</w:t>
      </w:r>
      <w:r w:rsidR="009D30CA" w:rsidRPr="006A7CA9">
        <w:rPr>
          <w:rFonts w:ascii="TH Sarabun New" w:hAnsi="TH Sarabun New" w:cs="TH Sarabun New"/>
          <w:color w:val="000000" w:themeColor="text1"/>
        </w:rPr>
        <w:t>”</w:t>
      </w:r>
    </w:p>
    <w:p w14:paraId="66D33D55" w14:textId="18D3370A" w:rsidR="002B155D" w:rsidRPr="006A7CA9" w:rsidRDefault="002B155D" w:rsidP="002B155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79F34BED" w14:textId="05B4C660" w:rsidR="00B05412" w:rsidRPr="006A7CA9" w:rsidRDefault="00B05412" w:rsidP="002B155D">
      <w:pPr>
        <w:ind w:left="1440" w:firstLine="648"/>
        <w:rPr>
          <w:rFonts w:ascii="TH Sarabun New" w:hAnsi="TH Sarabun New" w:cs="TH Sarabun New"/>
          <w:color w:val="000000" w:themeColor="text1"/>
        </w:rPr>
      </w:pPr>
    </w:p>
    <w:p w14:paraId="4C4A7EC0" w14:textId="77777777" w:rsidR="00B05412" w:rsidRPr="006A7CA9" w:rsidRDefault="00B05412" w:rsidP="00B40A7B">
      <w:pPr>
        <w:rPr>
          <w:rFonts w:ascii="TH Sarabun New" w:hAnsi="TH Sarabun New" w:cs="TH Sarabun New"/>
          <w:color w:val="000000" w:themeColor="text1"/>
        </w:rPr>
      </w:pPr>
    </w:p>
    <w:p w14:paraId="27963BC9" w14:textId="314712E1" w:rsidR="00A04C81" w:rsidRPr="006A7CA9" w:rsidRDefault="00A04C81" w:rsidP="004202B6">
      <w:pPr>
        <w:pStyle w:val="a"/>
        <w:numPr>
          <w:ilvl w:val="2"/>
          <w:numId w:val="47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สำหรับนิสิตและบุคลากร</w:t>
      </w:r>
    </w:p>
    <w:p w14:paraId="5F2F4391" w14:textId="295E9648" w:rsidR="00A04C81" w:rsidRPr="006A7CA9" w:rsidRDefault="00A04C81" w:rsidP="00A04C81">
      <w:pPr>
        <w:ind w:left="720" w:firstLine="72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>3.1.5.1 Function Requirement #1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แสดงความประสงค์ซื้ออุปกรณ์เพิ่มเติม</w:t>
      </w:r>
    </w:p>
    <w:p w14:paraId="33400B49" w14:textId="736EC87B" w:rsidR="00A04C81" w:rsidRPr="006A7CA9" w:rsidRDefault="00A04C81" w:rsidP="00A04C81">
      <w:pPr>
        <w:ind w:left="1440" w:firstLine="720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)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description: </w:t>
      </w:r>
      <w:r w:rsidRPr="006A7CA9">
        <w:rPr>
          <w:rFonts w:ascii="TH Sarabun New" w:hAnsi="TH Sarabun New" w:cs="TH Sarabun New"/>
          <w:color w:val="000000" w:themeColor="text1"/>
          <w:cs/>
        </w:rPr>
        <w:t>ผู้ใช้ที่มีสิทธิ์เข้าถึงระบบสามารถแสดงความคิดเห็นในการขอซื้ออุปกรณ์เพิ่มเติมได้</w:t>
      </w:r>
    </w:p>
    <w:p w14:paraId="3AFDC1CB" w14:textId="61341181" w:rsidR="00A04C81" w:rsidRPr="006A7CA9" w:rsidRDefault="00A04C81" w:rsidP="00A04C81">
      <w:pPr>
        <w:ind w:left="1512" w:firstLine="648"/>
        <w:rPr>
          <w:rFonts w:ascii="TH Sarabun New" w:hAnsi="TH Sarabun New" w:cs="TH Sarabun New"/>
          <w:color w:val="000000" w:themeColor="text1"/>
          <w:cs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2) input: </w:t>
      </w:r>
      <w:r w:rsidRPr="006A7CA9">
        <w:rPr>
          <w:rFonts w:ascii="TH Sarabun New" w:hAnsi="TH Sarabun New" w:cs="TH Sarabun New"/>
          <w:color w:val="000000" w:themeColor="text1"/>
          <w:cs/>
        </w:rPr>
        <w:t>รายชื่ออุปกรณ์ที่มีความประสงค์ต้องการในภาควิชาซื้อเพิ่มเติม</w:t>
      </w:r>
    </w:p>
    <w:p w14:paraId="34004D28" w14:textId="663B8C93" w:rsidR="00A04C81" w:rsidRPr="006A7CA9" w:rsidRDefault="00A04C81" w:rsidP="00A04C81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3</w:t>
      </w:r>
      <w:r w:rsidRPr="006A7CA9">
        <w:rPr>
          <w:rFonts w:ascii="TH Sarabun New" w:hAnsi="TH Sarabun New" w:cs="TH Sarabun New"/>
          <w:color w:val="000000" w:themeColor="text1"/>
        </w:rPr>
        <w:t xml:space="preserve">) process: </w:t>
      </w:r>
      <w:r w:rsidR="00397E4C" w:rsidRPr="006A7CA9">
        <w:rPr>
          <w:rFonts w:ascii="TH Sarabun New" w:hAnsi="TH Sarabun New" w:cs="TH Sarabun New"/>
          <w:color w:val="000000" w:themeColor="text1"/>
          <w:cs/>
        </w:rPr>
        <w:t>ระบบ</w:t>
      </w:r>
      <w:r w:rsidR="00F8655C" w:rsidRPr="006A7CA9">
        <w:rPr>
          <w:rFonts w:ascii="TH Sarabun New" w:hAnsi="TH Sarabun New" w:cs="TH Sarabun New"/>
          <w:color w:val="000000" w:themeColor="text1"/>
          <w:cs/>
        </w:rPr>
        <w:t>ทำการ</w:t>
      </w:r>
      <w:r w:rsidR="00397E4C" w:rsidRPr="006A7CA9">
        <w:rPr>
          <w:rFonts w:ascii="TH Sarabun New" w:hAnsi="TH Sarabun New" w:cs="TH Sarabun New"/>
          <w:color w:val="000000" w:themeColor="text1"/>
          <w:cs/>
        </w:rPr>
        <w:t>บันทึกข้อความ และแจ้งไปยังเจ้าหน้าที่ผู้ดูแล</w:t>
      </w:r>
    </w:p>
    <w:p w14:paraId="0A9CCB28" w14:textId="7AAEB3D4" w:rsidR="00A04C81" w:rsidRPr="006A7CA9" w:rsidRDefault="00A04C81" w:rsidP="00A04C81">
      <w:pPr>
        <w:ind w:left="1512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4</w:t>
      </w:r>
      <w:r w:rsidRPr="006A7CA9">
        <w:rPr>
          <w:rFonts w:ascii="TH Sarabun New" w:hAnsi="TH Sarabun New" w:cs="TH Sarabun New"/>
          <w:color w:val="000000" w:themeColor="text1"/>
        </w:rPr>
        <w:t xml:space="preserve">) output:  </w:t>
      </w:r>
    </w:p>
    <w:p w14:paraId="11B1EA38" w14:textId="5C5410DB" w:rsidR="00342F5A" w:rsidRDefault="00A04C81" w:rsidP="00B40A7B">
      <w:pPr>
        <w:ind w:left="1440" w:firstLine="648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5</w:t>
      </w:r>
      <w:r w:rsidRPr="006A7CA9">
        <w:rPr>
          <w:rFonts w:ascii="TH Sarabun New" w:hAnsi="TH Sarabun New" w:cs="TH Sarabun New"/>
          <w:color w:val="000000" w:themeColor="text1"/>
        </w:rPr>
        <w:t>)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</w:rPr>
        <w:t xml:space="preserve">error handling: </w:t>
      </w:r>
      <w:r w:rsidRPr="006A7CA9">
        <w:rPr>
          <w:rFonts w:ascii="TH Sarabun New" w:hAnsi="TH Sarabun New" w:cs="TH Sarabun New"/>
          <w:color w:val="000000" w:themeColor="text1"/>
          <w:cs/>
        </w:rPr>
        <w:t>-</w:t>
      </w:r>
    </w:p>
    <w:p w14:paraId="20179A92" w14:textId="77777777" w:rsidR="00B40A7B" w:rsidRPr="006A7CA9" w:rsidRDefault="00B40A7B" w:rsidP="00B40A7B">
      <w:pPr>
        <w:ind w:left="1440" w:firstLine="648"/>
        <w:rPr>
          <w:rFonts w:ascii="TH Sarabun New" w:hAnsi="TH Sarabun New" w:cs="TH Sarabun New" w:hint="cs"/>
          <w:color w:val="000000" w:themeColor="text1"/>
          <w:cs/>
        </w:rPr>
      </w:pPr>
    </w:p>
    <w:p w14:paraId="7247510D" w14:textId="495684F0" w:rsidR="009674EC" w:rsidRPr="006A7CA9" w:rsidRDefault="004C5F94" w:rsidP="006A7CA9">
      <w:pPr>
        <w:pStyle w:val="2"/>
      </w:pPr>
      <w:bookmarkStart w:id="20" w:name="_Toc32297041"/>
      <w:r w:rsidRPr="006A7CA9">
        <w:rPr>
          <w:cs/>
        </w:rPr>
        <w:lastRenderedPageBreak/>
        <w:t xml:space="preserve">3.2 </w:t>
      </w:r>
      <w:r w:rsidR="009674EC" w:rsidRPr="006A7CA9">
        <w:rPr>
          <w:cs/>
        </w:rPr>
        <w:t xml:space="preserve">ความต้องการแบบ </w:t>
      </w:r>
      <w:r w:rsidR="009674EC" w:rsidRPr="006A7CA9">
        <w:t>Non-functional</w:t>
      </w:r>
      <w:bookmarkEnd w:id="20"/>
    </w:p>
    <w:p w14:paraId="34FD428E" w14:textId="77777777" w:rsidR="009674EC" w:rsidRPr="006A7CA9" w:rsidRDefault="009674EC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72EF0B8A" w14:textId="77777777" w:rsidR="009674EC" w:rsidRPr="006A7CA9" w:rsidRDefault="009674EC" w:rsidP="00D95A4B">
      <w:pPr>
        <w:pStyle w:val="a"/>
        <w:numPr>
          <w:ilvl w:val="2"/>
          <w:numId w:val="16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Performance: </w:t>
      </w:r>
      <w:r w:rsidRPr="006A7CA9">
        <w:rPr>
          <w:rFonts w:ascii="TH Sarabun New" w:hAnsi="TH Sarabun New" w:cs="TH Sarabun New"/>
          <w:color w:val="000000" w:themeColor="text1"/>
          <w:cs/>
        </w:rPr>
        <w:t>บอกประสิทธิภาพของการทำงานภายใต้สภาพแวดล้อมต่าง ๆ เช่น</w:t>
      </w:r>
    </w:p>
    <w:p w14:paraId="6728D3E2" w14:textId="41670F35" w:rsidR="009674EC" w:rsidRPr="006A7CA9" w:rsidRDefault="009674EC" w:rsidP="009674EC">
      <w:pPr>
        <w:pStyle w:val="a"/>
        <w:numPr>
          <w:ilvl w:val="3"/>
          <w:numId w:val="16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 xml:space="preserve">ระบบรองรับคำขอการยืมอุปกรณ์จากนิสิต อาจารย์ หรือบุคคลากรพร้อมกันได้ โดยระบบสามารถรองรับคำขอได้ </w:t>
      </w:r>
      <w:r w:rsidR="00C010CE" w:rsidRPr="006A7CA9">
        <w:rPr>
          <w:rFonts w:ascii="TH Sarabun New" w:hAnsi="TH Sarabun New" w:cs="TH Sarabun New"/>
          <w:color w:val="000000" w:themeColor="text1"/>
          <w:cs/>
        </w:rPr>
        <w:t>100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คำขอในเวลา </w:t>
      </w:r>
      <w:r w:rsidR="00C010CE" w:rsidRPr="006A7CA9">
        <w:rPr>
          <w:rFonts w:ascii="TH Sarabun New" w:hAnsi="TH Sarabun New" w:cs="TH Sarabun New"/>
          <w:color w:val="000000" w:themeColor="text1"/>
          <w:cs/>
        </w:rPr>
        <w:t>1</w:t>
      </w:r>
      <w:r w:rsidRPr="006A7CA9">
        <w:rPr>
          <w:rFonts w:ascii="TH Sarabun New" w:hAnsi="TH Sarabun New" w:cs="TH Sarabun New"/>
          <w:color w:val="000000" w:themeColor="text1"/>
        </w:rPr>
        <w:t xml:space="preserve"> </w:t>
      </w:r>
      <w:r w:rsidRPr="006A7CA9">
        <w:rPr>
          <w:rFonts w:ascii="TH Sarabun New" w:hAnsi="TH Sarabun New" w:cs="TH Sarabun New"/>
          <w:color w:val="000000" w:themeColor="text1"/>
          <w:cs/>
        </w:rPr>
        <w:t>วินาท</w:t>
      </w:r>
      <w:r w:rsidR="003C00D9" w:rsidRPr="006A7CA9">
        <w:rPr>
          <w:rFonts w:ascii="TH Sarabun New" w:hAnsi="TH Sarabun New" w:cs="TH Sarabun New"/>
          <w:color w:val="000000" w:themeColor="text1"/>
          <w:cs/>
        </w:rPr>
        <w:t>ี</w:t>
      </w:r>
    </w:p>
    <w:p w14:paraId="24556277" w14:textId="77777777" w:rsidR="009674EC" w:rsidRPr="006A7CA9" w:rsidRDefault="009674EC" w:rsidP="00D95A4B">
      <w:pPr>
        <w:pStyle w:val="a"/>
        <w:numPr>
          <w:ilvl w:val="2"/>
          <w:numId w:val="15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Reliability: </w:t>
      </w:r>
      <w:r w:rsidRPr="006A7CA9">
        <w:rPr>
          <w:rFonts w:ascii="TH Sarabun New" w:hAnsi="TH Sarabun New" w:cs="TH Sarabun New"/>
          <w:color w:val="000000" w:themeColor="text1"/>
          <w:cs/>
        </w:rPr>
        <w:t xml:space="preserve">บอกความน่าเชื่อถือของระบบ </w:t>
      </w:r>
    </w:p>
    <w:p w14:paraId="7AAF2F24" w14:textId="77777777" w:rsidR="009674EC" w:rsidRPr="006A7CA9" w:rsidRDefault="009674EC" w:rsidP="00D95A4B">
      <w:pPr>
        <w:pStyle w:val="a"/>
        <w:numPr>
          <w:ilvl w:val="3"/>
          <w:numId w:val="15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มีการแก้ไขที่รวดเร็ว ถ้าเว็บไซต์เกิดปัญหา โดยใช้เวลาในการแก้ไขหลังจากตรวจพบปัญหาหรือมีผู้แจ้งปัญหาให้ทราบไม่ควรเกิน 30 นาที</w:t>
      </w:r>
    </w:p>
    <w:p w14:paraId="2DB075F6" w14:textId="77777777" w:rsidR="009674EC" w:rsidRPr="006A7CA9" w:rsidRDefault="009674EC" w:rsidP="00D95A4B">
      <w:pPr>
        <w:pStyle w:val="a"/>
        <w:numPr>
          <w:ilvl w:val="2"/>
          <w:numId w:val="15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</w:rPr>
        <w:t xml:space="preserve">Availability: </w:t>
      </w:r>
      <w:r w:rsidRPr="006A7CA9">
        <w:rPr>
          <w:rFonts w:ascii="TH Sarabun New" w:hAnsi="TH Sarabun New" w:cs="TH Sarabun New"/>
          <w:color w:val="000000" w:themeColor="text1"/>
          <w:cs/>
        </w:rPr>
        <w:t>บอกการใช้งานได้ของระบบ</w:t>
      </w:r>
    </w:p>
    <w:p w14:paraId="65AA17D6" w14:textId="31366EA4" w:rsidR="009674EC" w:rsidRPr="006A7CA9" w:rsidRDefault="009674EC" w:rsidP="00D95A4B">
      <w:pPr>
        <w:pStyle w:val="a"/>
        <w:numPr>
          <w:ilvl w:val="3"/>
          <w:numId w:val="15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ระบบสามารถทำงานได้ตลอดเวลา 24 ชั่วโมง</w:t>
      </w:r>
    </w:p>
    <w:p w14:paraId="103F69DD" w14:textId="09A68B2F" w:rsidR="00217C23" w:rsidRPr="006A7CA9" w:rsidRDefault="00217C23" w:rsidP="00217C23">
      <w:pPr>
        <w:rPr>
          <w:rFonts w:ascii="TH Sarabun New" w:hAnsi="TH Sarabun New" w:cs="TH Sarabun New"/>
          <w:color w:val="000000" w:themeColor="text1"/>
        </w:rPr>
      </w:pPr>
    </w:p>
    <w:p w14:paraId="496152CB" w14:textId="62B8E6D0" w:rsidR="009674EC" w:rsidRDefault="009674EC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6A7B9C77" w14:textId="56B67D25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31EBE270" w14:textId="415AAF0A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4EF9EFFE" w14:textId="6578C98C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65D8FDBD" w14:textId="508B1B7E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03AA96D4" w14:textId="426905A1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5209B752" w14:textId="59CAA9B7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4EDDC505" w14:textId="2CDC2E1B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15E17AC2" w14:textId="062F19C1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57FBBA35" w14:textId="6F236CD3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3D12D83C" w14:textId="16FE39C2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31FA97A7" w14:textId="7598A2C7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7BA9A693" w14:textId="36684007" w:rsidR="008C5862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586D124D" w14:textId="77777777" w:rsidR="008C5862" w:rsidRPr="006A7CA9" w:rsidRDefault="008C5862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 w:hint="cs"/>
          <w:color w:val="000000" w:themeColor="text1"/>
        </w:rPr>
      </w:pPr>
    </w:p>
    <w:p w14:paraId="78EE0CEA" w14:textId="77777777" w:rsidR="00342F5A" w:rsidRPr="006A7CA9" w:rsidRDefault="00342F5A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</w:rPr>
      </w:pPr>
    </w:p>
    <w:p w14:paraId="64774D7A" w14:textId="77777777" w:rsidR="00EA62F1" w:rsidRPr="006A7CA9" w:rsidRDefault="00EA62F1" w:rsidP="003C00D9">
      <w:pPr>
        <w:pStyle w:val="a"/>
        <w:numPr>
          <w:ilvl w:val="0"/>
          <w:numId w:val="0"/>
        </w:numPr>
        <w:ind w:left="990"/>
        <w:rPr>
          <w:rFonts w:ascii="TH Sarabun New" w:hAnsi="TH Sarabun New" w:cs="TH Sarabun New"/>
          <w:color w:val="000000" w:themeColor="text1"/>
          <w:cs/>
        </w:rPr>
      </w:pPr>
    </w:p>
    <w:p w14:paraId="35B21EB9" w14:textId="02F6FFCD" w:rsidR="009674EC" w:rsidRPr="006A7CA9" w:rsidRDefault="009674EC" w:rsidP="004C5F94">
      <w:pPr>
        <w:pStyle w:val="1"/>
        <w:numPr>
          <w:ilvl w:val="0"/>
          <w:numId w:val="45"/>
        </w:numPr>
        <w:rPr>
          <w:rFonts w:ascii="TH Sarabun New" w:hAnsi="TH Sarabun New" w:cs="TH Sarabun New"/>
          <w:color w:val="000000" w:themeColor="text1"/>
          <w:sz w:val="24"/>
          <w:szCs w:val="32"/>
        </w:rPr>
      </w:pPr>
      <w:bookmarkStart w:id="21" w:name="_Toc32297042"/>
      <w:r w:rsidRPr="006A7CA9">
        <w:rPr>
          <w:rFonts w:ascii="TH Sarabun New" w:hAnsi="TH Sarabun New" w:cs="TH Sarabun New"/>
          <w:color w:val="000000" w:themeColor="text1"/>
          <w:sz w:val="24"/>
          <w:szCs w:val="32"/>
          <w:cs/>
        </w:rPr>
        <w:lastRenderedPageBreak/>
        <w:t>แผนภาพการวิเคราะห์ระบบ</w:t>
      </w:r>
      <w:bookmarkEnd w:id="21"/>
    </w:p>
    <w:p w14:paraId="0D51650B" w14:textId="491713FA" w:rsidR="009674EC" w:rsidRPr="006A7CA9" w:rsidRDefault="00DA2DFD" w:rsidP="009674EC">
      <w:p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drawing>
          <wp:anchor distT="0" distB="0" distL="114300" distR="114300" simplePos="0" relativeHeight="251683840" behindDoc="1" locked="0" layoutInCell="1" allowOverlap="1" wp14:anchorId="69FA9276" wp14:editId="645600F4">
            <wp:simplePos x="0" y="0"/>
            <wp:positionH relativeFrom="column">
              <wp:posOffset>-819150</wp:posOffset>
            </wp:positionH>
            <wp:positionV relativeFrom="paragraph">
              <wp:posOffset>396875</wp:posOffset>
            </wp:positionV>
            <wp:extent cx="7362182" cy="5953125"/>
            <wp:effectExtent l="0" t="0" r="0" b="0"/>
            <wp:wrapNone/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182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66266" w14:textId="4E835CB1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67BED2EE" w14:textId="1EAEF20B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388853F5" w14:textId="6109AE2D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4B6BDBD3" w14:textId="03DD0193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509228A9" w14:textId="122EC772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27A6110B" w14:textId="76AD04E5" w:rsidR="004F4D10" w:rsidRPr="006A7CA9" w:rsidRDefault="00DA2DFD" w:rsidP="009674EC">
      <w:p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D99B90" wp14:editId="62425E73">
                <wp:simplePos x="0" y="0"/>
                <wp:positionH relativeFrom="column">
                  <wp:posOffset>3042284</wp:posOffset>
                </wp:positionH>
                <wp:positionV relativeFrom="paragraph">
                  <wp:posOffset>384810</wp:posOffset>
                </wp:positionV>
                <wp:extent cx="945482" cy="247650"/>
                <wp:effectExtent l="0" t="190500" r="0" b="19050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8995">
                          <a:off x="0" y="0"/>
                          <a:ext cx="945482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94039" w14:textId="77777777" w:rsidR="00342F5A" w:rsidRPr="00A644B2" w:rsidRDefault="00342F5A" w:rsidP="00DA2D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644B2">
                              <w:rPr>
                                <w:sz w:val="22"/>
                                <w:szCs w:val="22"/>
                              </w:rPr>
                              <w:t>&lt;&lt; extend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99B90" id="_x0000_t202" coordsize="21600,21600" o:spt="202" path="m,l,21600r21600,l21600,xe">
                <v:stroke joinstyle="miter"/>
                <v:path gradientshapeok="t" o:connecttype="rect"/>
              </v:shapetype>
              <v:shape id="Text Box 122" o:spid="_x0000_s1026" type="#_x0000_t202" style="position:absolute;left:0;text-align:left;margin-left:239.55pt;margin-top:30.3pt;width:74.45pt;height:19.5pt;rotation:2106977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" filled="f" stroked="f" strokeweight=".5pt">
                <v:textbox>
                  <w:txbxContent>
                    <w:p w14:paraId="2B794039" w14:textId="77777777" w:rsidR="00342F5A" w:rsidRPr="00A644B2" w:rsidRDefault="00342F5A" w:rsidP="00DA2DFD">
                      <w:pPr>
                        <w:rPr>
                          <w:sz w:val="22"/>
                          <w:szCs w:val="22"/>
                        </w:rPr>
                      </w:pPr>
                      <w:r w:rsidRPr="00A644B2">
                        <w:rPr>
                          <w:sz w:val="22"/>
                          <w:szCs w:val="22"/>
                        </w:rPr>
                        <w:t>&lt;&lt; extend 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0091C70C" w14:textId="38242F2F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238B4FD2" w14:textId="31D63C01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3D513F99" w14:textId="2C4C8BA4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65F419ED" w14:textId="10E7D82B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144E2B9F" w14:textId="458E0486" w:rsidR="004F4D10" w:rsidRPr="006A7CA9" w:rsidRDefault="00DA2DFD" w:rsidP="009674EC">
      <w:p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D5DE0E" wp14:editId="4A00A13A">
                <wp:simplePos x="0" y="0"/>
                <wp:positionH relativeFrom="column">
                  <wp:posOffset>1726564</wp:posOffset>
                </wp:positionH>
                <wp:positionV relativeFrom="paragraph">
                  <wp:posOffset>335280</wp:posOffset>
                </wp:positionV>
                <wp:extent cx="945482" cy="247650"/>
                <wp:effectExtent l="0" t="114300" r="0" b="11430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24693">
                          <a:off x="0" y="0"/>
                          <a:ext cx="945482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AB250" w14:textId="77777777" w:rsidR="00342F5A" w:rsidRPr="00A644B2" w:rsidRDefault="00342F5A" w:rsidP="00DA2D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644B2">
                              <w:rPr>
                                <w:sz w:val="22"/>
                                <w:szCs w:val="22"/>
                              </w:rPr>
                              <w:t>&lt;&lt; extend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DE0E" id="Text Box 97" o:spid="_x0000_s1027" type="#_x0000_t202" style="position:absolute;left:0;text-align:left;margin-left:135.95pt;margin-top:26.4pt;width:74.45pt;height:19.5pt;rotation:-1174522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" filled="f" stroked="f" strokeweight=".5pt">
                <v:textbox>
                  <w:txbxContent>
                    <w:p w14:paraId="68CAB250" w14:textId="77777777" w:rsidR="00342F5A" w:rsidRPr="00A644B2" w:rsidRDefault="00342F5A" w:rsidP="00DA2DFD">
                      <w:pPr>
                        <w:rPr>
                          <w:sz w:val="22"/>
                          <w:szCs w:val="22"/>
                        </w:rPr>
                      </w:pPr>
                      <w:r w:rsidRPr="00A644B2">
                        <w:rPr>
                          <w:sz w:val="22"/>
                          <w:szCs w:val="22"/>
                        </w:rPr>
                        <w:t>&lt;&lt; extend 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F5B85A5" w14:textId="20B78697" w:rsidR="004F4D10" w:rsidRPr="006A7CA9" w:rsidRDefault="00DA2DFD" w:rsidP="009674EC">
      <w:p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004DE4" wp14:editId="613BBCB5">
                <wp:simplePos x="0" y="0"/>
                <wp:positionH relativeFrom="column">
                  <wp:posOffset>2037080</wp:posOffset>
                </wp:positionH>
                <wp:positionV relativeFrom="paragraph">
                  <wp:posOffset>247651</wp:posOffset>
                </wp:positionV>
                <wp:extent cx="945482" cy="247650"/>
                <wp:effectExtent l="0" t="228600" r="0" b="22860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856">
                          <a:off x="0" y="0"/>
                          <a:ext cx="945482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93F51" w14:textId="77777777" w:rsidR="00342F5A" w:rsidRPr="00A644B2" w:rsidRDefault="00342F5A" w:rsidP="00DA2D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644B2">
                              <w:rPr>
                                <w:sz w:val="22"/>
                                <w:szCs w:val="22"/>
                              </w:rPr>
                              <w:t>&lt;&lt; extend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04DE4" id="Text Box 121" o:spid="_x0000_s1028" type="#_x0000_t202" style="position:absolute;left:0;text-align:left;margin-left:160.4pt;margin-top:19.5pt;width:74.45pt;height:19.5pt;rotation:-2798544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" filled="f" stroked="f" strokeweight=".5pt">
                <v:textbox>
                  <w:txbxContent>
                    <w:p w14:paraId="72793F51" w14:textId="77777777" w:rsidR="00342F5A" w:rsidRPr="00A644B2" w:rsidRDefault="00342F5A" w:rsidP="00DA2DFD">
                      <w:pPr>
                        <w:rPr>
                          <w:sz w:val="22"/>
                          <w:szCs w:val="22"/>
                        </w:rPr>
                      </w:pPr>
                      <w:r w:rsidRPr="00A644B2">
                        <w:rPr>
                          <w:sz w:val="22"/>
                          <w:szCs w:val="22"/>
                        </w:rPr>
                        <w:t>&lt;&lt; extend 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3C43FF3" w14:textId="0F95ED78" w:rsidR="004F4D10" w:rsidRPr="006A7CA9" w:rsidRDefault="00DA2DFD" w:rsidP="009674EC">
      <w:p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607EFC" wp14:editId="12A7C29B">
                <wp:simplePos x="0" y="0"/>
                <wp:positionH relativeFrom="column">
                  <wp:posOffset>2513965</wp:posOffset>
                </wp:positionH>
                <wp:positionV relativeFrom="paragraph">
                  <wp:posOffset>194945</wp:posOffset>
                </wp:positionV>
                <wp:extent cx="945482" cy="247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482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563CE" w14:textId="4ABDECDD" w:rsidR="00342F5A" w:rsidRPr="00A644B2" w:rsidRDefault="00342F5A" w:rsidP="00DA2DF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644B2">
                              <w:rPr>
                                <w:sz w:val="22"/>
                                <w:szCs w:val="22"/>
                              </w:rPr>
                              <w:t xml:space="preserve">&lt;&lt;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include</w:t>
                            </w:r>
                            <w:r w:rsidRPr="00A644B2">
                              <w:rPr>
                                <w:sz w:val="22"/>
                                <w:szCs w:val="22"/>
                              </w:rPr>
                              <w:t xml:space="preserve"> 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07EFC" id="Text Box 123" o:spid="_x0000_s1029" type="#_x0000_t202" style="position:absolute;left:0;text-align:left;margin-left:197.95pt;margin-top:15.35pt;width:74.4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" filled="f" stroked="f" strokeweight=".5pt">
                <v:textbox>
                  <w:txbxContent>
                    <w:p w14:paraId="06F563CE" w14:textId="4ABDECDD" w:rsidR="00342F5A" w:rsidRPr="00A644B2" w:rsidRDefault="00342F5A" w:rsidP="00DA2DFD">
                      <w:pPr>
                        <w:rPr>
                          <w:sz w:val="22"/>
                          <w:szCs w:val="22"/>
                        </w:rPr>
                      </w:pPr>
                      <w:r w:rsidRPr="00A644B2">
                        <w:rPr>
                          <w:sz w:val="22"/>
                          <w:szCs w:val="22"/>
                        </w:rPr>
                        <w:t xml:space="preserve">&lt;&lt; </w:t>
                      </w:r>
                      <w:r>
                        <w:rPr>
                          <w:sz w:val="22"/>
                          <w:szCs w:val="22"/>
                        </w:rPr>
                        <w:t>include</w:t>
                      </w:r>
                      <w:r w:rsidRPr="00A644B2">
                        <w:rPr>
                          <w:sz w:val="22"/>
                          <w:szCs w:val="22"/>
                        </w:rPr>
                        <w:t xml:space="preserve"> 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9EE7EDD" w14:textId="6D85B1E9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3D071861" w14:textId="543F07E5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111EC10C" w14:textId="63E0AF91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3DBC2F15" w14:textId="7767178F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6AD16579" w14:textId="77777777" w:rsidR="004F4D10" w:rsidRPr="006A7CA9" w:rsidRDefault="004F4D10" w:rsidP="009674EC">
      <w:pPr>
        <w:rPr>
          <w:rFonts w:ascii="TH Sarabun New" w:hAnsi="TH Sarabun New" w:cs="TH Sarabun New"/>
          <w:color w:val="000000" w:themeColor="text1"/>
        </w:rPr>
      </w:pPr>
    </w:p>
    <w:p w14:paraId="069E1591" w14:textId="5DEF770C" w:rsidR="009674EC" w:rsidRPr="006A7CA9" w:rsidRDefault="009674EC" w:rsidP="004C5F94">
      <w:pPr>
        <w:pStyle w:val="1"/>
        <w:numPr>
          <w:ilvl w:val="0"/>
          <w:numId w:val="45"/>
        </w:numPr>
        <w:rPr>
          <w:rFonts w:ascii="TH Sarabun New" w:hAnsi="TH Sarabun New" w:cs="TH Sarabun New"/>
          <w:color w:val="000000" w:themeColor="text1"/>
          <w:szCs w:val="32"/>
        </w:rPr>
      </w:pPr>
      <w:bookmarkStart w:id="22" w:name="_Toc32297043"/>
      <w:r w:rsidRPr="006A7CA9">
        <w:rPr>
          <w:rFonts w:ascii="TH Sarabun New" w:hAnsi="TH Sarabun New" w:cs="TH Sarabun New"/>
          <w:color w:val="000000" w:themeColor="text1"/>
          <w:szCs w:val="32"/>
          <w:cs/>
        </w:rPr>
        <w:lastRenderedPageBreak/>
        <w:t>ภาคผนวก</w:t>
      </w:r>
      <w:bookmarkEnd w:id="22"/>
    </w:p>
    <w:p w14:paraId="61999127" w14:textId="69467DF0" w:rsidR="00C80FD0" w:rsidRPr="006A7CA9" w:rsidRDefault="00EA62F1" w:rsidP="00EA62F1">
      <w:pPr>
        <w:pStyle w:val="a"/>
        <w:numPr>
          <w:ilvl w:val="0"/>
          <w:numId w:val="40"/>
        </w:numPr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color w:val="000000" w:themeColor="text1"/>
          <w:cs/>
        </w:rPr>
        <w:t>บันทึกการสำรวจความต้องการของลูกค้า</w:t>
      </w:r>
    </w:p>
    <w:p w14:paraId="562CCE50" w14:textId="19C6A5CA" w:rsidR="008966CC" w:rsidRPr="006A7CA9" w:rsidRDefault="008966CC" w:rsidP="008966CC">
      <w:pPr>
        <w:pStyle w:val="a"/>
        <w:numPr>
          <w:ilvl w:val="0"/>
          <w:numId w:val="0"/>
        </w:numPr>
        <w:ind w:left="1080"/>
        <w:rPr>
          <w:rFonts w:ascii="TH Sarabun New" w:hAnsi="TH Sarabun New" w:cs="TH Sarabun New"/>
          <w:color w:val="000000" w:themeColor="text1"/>
        </w:rPr>
      </w:pPr>
      <w:r w:rsidRPr="006A7CA9">
        <w:rPr>
          <w:rFonts w:ascii="TH Sarabun New" w:hAnsi="TH Sarabun New" w:cs="TH Sarabun New"/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 wp14:anchorId="15D092A2" wp14:editId="0356F580">
            <wp:simplePos x="0" y="0"/>
            <wp:positionH relativeFrom="column">
              <wp:posOffset>514350</wp:posOffset>
            </wp:positionH>
            <wp:positionV relativeFrom="paragraph">
              <wp:posOffset>293327</wp:posOffset>
            </wp:positionV>
            <wp:extent cx="4729924" cy="6309360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__5309238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2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26A8B" w14:textId="219B43D6" w:rsidR="00C80FD0" w:rsidRPr="006A7CA9" w:rsidRDefault="00C80FD0" w:rsidP="00457C1B">
      <w:pPr>
        <w:jc w:val="left"/>
        <w:rPr>
          <w:rFonts w:ascii="TH Sarabun New" w:hAnsi="TH Sarabun New" w:cs="TH Sarabun New"/>
          <w:color w:val="000000" w:themeColor="text1"/>
        </w:rPr>
      </w:pPr>
    </w:p>
    <w:p w14:paraId="409C06D6" w14:textId="77777777" w:rsidR="00C80FD0" w:rsidRPr="006A7CA9" w:rsidRDefault="00C80FD0" w:rsidP="00457C1B">
      <w:pPr>
        <w:jc w:val="left"/>
        <w:rPr>
          <w:rFonts w:ascii="TH Sarabun New" w:hAnsi="TH Sarabun New" w:cs="TH Sarabun New"/>
          <w:color w:val="000000" w:themeColor="text1"/>
          <w:cs/>
        </w:rPr>
      </w:pPr>
    </w:p>
    <w:sectPr w:rsidR="00C80FD0" w:rsidRPr="006A7CA9" w:rsidSect="004F4D10">
      <w:headerReference w:type="default" r:id="rId30"/>
      <w:footerReference w:type="default" r:id="rId31"/>
      <w:pgSz w:w="11906" w:h="16838"/>
      <w:pgMar w:top="1440" w:right="1440" w:bottom="1440" w:left="1440" w:header="708" w:footer="58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9DB08" w14:textId="77777777" w:rsidR="00BD037F" w:rsidRDefault="00BD037F" w:rsidP="00086F1C">
      <w:pPr>
        <w:spacing w:after="0" w:line="240" w:lineRule="auto"/>
      </w:pPr>
      <w:r>
        <w:separator/>
      </w:r>
    </w:p>
  </w:endnote>
  <w:endnote w:type="continuationSeparator" w:id="0">
    <w:p w14:paraId="1878594C" w14:textId="77777777" w:rsidR="00BD037F" w:rsidRDefault="00BD037F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1D1E1" w14:textId="0EE57FCE" w:rsidR="00342F5A" w:rsidRDefault="00342F5A" w:rsidP="008F1724">
    <w:pPr>
      <w:pStyle w:val="a9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>
      <w:rPr>
        <w:rFonts w:asciiTheme="majorHAnsi" w:eastAsiaTheme="majorEastAsia" w:hAnsiTheme="majorHAnsi" w:cstheme="majorBidi"/>
        <w:sz w:val="24"/>
        <w:szCs w:val="24"/>
      </w:rPr>
      <w:t>version 1.0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Pr="00883513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3D8984" w14:textId="77777777" w:rsidR="00342F5A" w:rsidRDefault="00342F5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5FBB0" w14:textId="77777777" w:rsidR="00BD037F" w:rsidRDefault="00BD037F" w:rsidP="00086F1C">
      <w:pPr>
        <w:spacing w:after="0" w:line="240" w:lineRule="auto"/>
      </w:pPr>
      <w:r>
        <w:separator/>
      </w:r>
    </w:p>
  </w:footnote>
  <w:footnote w:type="continuationSeparator" w:id="0">
    <w:p w14:paraId="43022ECF" w14:textId="77777777" w:rsidR="00BD037F" w:rsidRDefault="00BD037F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609A3D" w14:textId="237F5174" w:rsidR="00342F5A" w:rsidRDefault="00342F5A" w:rsidP="008F1724">
    <w:pPr>
      <w:pStyle w:val="a7"/>
      <w:pBdr>
        <w:bottom w:val="single" w:sz="4" w:space="1" w:color="auto"/>
      </w:pBdr>
      <w:jc w:val="right"/>
      <w:rPr>
        <w:cs/>
      </w:rPr>
    </w:pPr>
    <w:r>
      <w:rPr>
        <w:rFonts w:hint="cs"/>
        <w:cs/>
      </w:rPr>
      <w:t>ระบบยืม</w:t>
    </w:r>
    <w:r>
      <w:softHyphen/>
      <w:t>-</w:t>
    </w:r>
    <w:r>
      <w:rPr>
        <w:rFonts w:hint="cs"/>
        <w:cs/>
      </w:rPr>
      <w:t>คืนอุปกรณ์สำหรับภาควิชาวิศวกรรมคอมพิวเตอร์</w:t>
    </w:r>
  </w:p>
  <w:p w14:paraId="5909DD7E" w14:textId="77777777" w:rsidR="00342F5A" w:rsidRPr="00086F1C" w:rsidRDefault="00342F5A" w:rsidP="00086F1C">
    <w:pPr>
      <w:pStyle w:val="a7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6611"/>
    <w:multiLevelType w:val="multilevel"/>
    <w:tmpl w:val="5768C1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" w15:restartNumberingAfterBreak="0">
    <w:nsid w:val="075B4B60"/>
    <w:multiLevelType w:val="hybridMultilevel"/>
    <w:tmpl w:val="2B6AD9D2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C890E9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1C2FA2"/>
    <w:multiLevelType w:val="multilevel"/>
    <w:tmpl w:val="9048A41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lang w:bidi="th-TH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9A47E4E"/>
    <w:multiLevelType w:val="hybridMultilevel"/>
    <w:tmpl w:val="FF727DA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62F06"/>
    <w:multiLevelType w:val="multilevel"/>
    <w:tmpl w:val="56BA79E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04D1704"/>
    <w:multiLevelType w:val="hybridMultilevel"/>
    <w:tmpl w:val="4CC21268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F2E01786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A57E22"/>
    <w:multiLevelType w:val="hybridMultilevel"/>
    <w:tmpl w:val="684E1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C35567"/>
    <w:multiLevelType w:val="hybridMultilevel"/>
    <w:tmpl w:val="5398529C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63B05"/>
    <w:multiLevelType w:val="hybridMultilevel"/>
    <w:tmpl w:val="C0EA7132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26365A7A">
      <w:start w:val="1"/>
      <w:numFmt w:val="bullet"/>
      <w:pStyle w:val="a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  <w:sz w:val="32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B45A2"/>
    <w:multiLevelType w:val="hybridMultilevel"/>
    <w:tmpl w:val="CB589FB4"/>
    <w:lvl w:ilvl="0" w:tplc="0BAAB72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CB36A4"/>
    <w:multiLevelType w:val="hybridMultilevel"/>
    <w:tmpl w:val="CDF4C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060BFE"/>
    <w:multiLevelType w:val="hybridMultilevel"/>
    <w:tmpl w:val="435C7BFE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1F88040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4D12CE"/>
    <w:multiLevelType w:val="hybridMultilevel"/>
    <w:tmpl w:val="A768ECB6"/>
    <w:lvl w:ilvl="0" w:tplc="F31CFE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365A7A">
      <w:start w:val="1"/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  <w:sz w:val="3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8260D2"/>
    <w:multiLevelType w:val="hybridMultilevel"/>
    <w:tmpl w:val="7D8AA1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5DA1A03"/>
    <w:multiLevelType w:val="multilevel"/>
    <w:tmpl w:val="297A8A22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9" w15:restartNumberingAfterBreak="0">
    <w:nsid w:val="37FC0D7C"/>
    <w:multiLevelType w:val="hybridMultilevel"/>
    <w:tmpl w:val="CB9A67DC"/>
    <w:lvl w:ilvl="0" w:tplc="F31CFE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380BC4"/>
    <w:multiLevelType w:val="multilevel"/>
    <w:tmpl w:val="2F38DC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 w15:restartNumberingAfterBreak="0">
    <w:nsid w:val="3CA70E5E"/>
    <w:multiLevelType w:val="hybridMultilevel"/>
    <w:tmpl w:val="30D25584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390CF7E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F3F2685"/>
    <w:multiLevelType w:val="hybridMultilevel"/>
    <w:tmpl w:val="CBCAAF3A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DA1D11"/>
    <w:multiLevelType w:val="hybridMultilevel"/>
    <w:tmpl w:val="7B284D56"/>
    <w:lvl w:ilvl="0" w:tplc="6B283BC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B71DC8"/>
    <w:multiLevelType w:val="multilevel"/>
    <w:tmpl w:val="56B02EA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5" w15:restartNumberingAfterBreak="0">
    <w:nsid w:val="42CD6D76"/>
    <w:multiLevelType w:val="hybridMultilevel"/>
    <w:tmpl w:val="1C0C6CA8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6D10B6B"/>
    <w:multiLevelType w:val="hybridMultilevel"/>
    <w:tmpl w:val="5A782D08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8B0510D"/>
    <w:multiLevelType w:val="hybridMultilevel"/>
    <w:tmpl w:val="5E44CBBC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5C583F"/>
    <w:multiLevelType w:val="hybridMultilevel"/>
    <w:tmpl w:val="144C18AE"/>
    <w:lvl w:ilvl="0" w:tplc="968A9538">
      <w:start w:val="2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4DF90C93"/>
    <w:multiLevelType w:val="hybridMultilevel"/>
    <w:tmpl w:val="4AF617D6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43C52CC"/>
    <w:multiLevelType w:val="multilevel"/>
    <w:tmpl w:val="01EC2CE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1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32" w15:restartNumberingAfterBreak="0">
    <w:nsid w:val="60067F03"/>
    <w:multiLevelType w:val="multilevel"/>
    <w:tmpl w:val="E0C81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32"/>
      </w:rPr>
    </w:lvl>
  </w:abstractNum>
  <w:abstractNum w:abstractNumId="33" w15:restartNumberingAfterBreak="0">
    <w:nsid w:val="62BB72E7"/>
    <w:multiLevelType w:val="hybridMultilevel"/>
    <w:tmpl w:val="D1E6DB32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A07332"/>
    <w:multiLevelType w:val="hybridMultilevel"/>
    <w:tmpl w:val="9648F49A"/>
    <w:lvl w:ilvl="0" w:tplc="4084819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6A0510BD"/>
    <w:multiLevelType w:val="multilevel"/>
    <w:tmpl w:val="970C508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6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37" w15:restartNumberingAfterBreak="0">
    <w:nsid w:val="712F70F2"/>
    <w:multiLevelType w:val="hybridMultilevel"/>
    <w:tmpl w:val="64B86D0A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F2E01786">
      <w:start w:val="3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2" w:tplc="F2E01786">
      <w:start w:val="3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2F90E1E"/>
    <w:multiLevelType w:val="multilevel"/>
    <w:tmpl w:val="90EC449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6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abstractNum w:abstractNumId="39" w15:restartNumberingAfterBreak="0">
    <w:nsid w:val="79F27E47"/>
    <w:multiLevelType w:val="hybridMultilevel"/>
    <w:tmpl w:val="1862BAD0"/>
    <w:lvl w:ilvl="0" w:tplc="D84672E4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DCF3B39"/>
    <w:multiLevelType w:val="multilevel"/>
    <w:tmpl w:val="00808CF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41" w15:restartNumberingAfterBreak="0">
    <w:nsid w:val="7E0D0C09"/>
    <w:multiLevelType w:val="multilevel"/>
    <w:tmpl w:val="B57849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F0942B9"/>
    <w:multiLevelType w:val="hybridMultilevel"/>
    <w:tmpl w:val="FF806F5A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F386882"/>
    <w:multiLevelType w:val="hybridMultilevel"/>
    <w:tmpl w:val="1530407E"/>
    <w:lvl w:ilvl="0" w:tplc="26365A7A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32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7"/>
  </w:num>
  <w:num w:numId="4">
    <w:abstractNumId w:val="31"/>
  </w:num>
  <w:num w:numId="5">
    <w:abstractNumId w:val="31"/>
  </w:num>
  <w:num w:numId="6">
    <w:abstractNumId w:val="13"/>
  </w:num>
  <w:num w:numId="7">
    <w:abstractNumId w:val="9"/>
  </w:num>
  <w:num w:numId="8">
    <w:abstractNumId w:val="36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4"/>
  </w:num>
  <w:num w:numId="12">
    <w:abstractNumId w:val="24"/>
  </w:num>
  <w:num w:numId="13">
    <w:abstractNumId w:val="20"/>
  </w:num>
  <w:num w:numId="14">
    <w:abstractNumId w:val="35"/>
  </w:num>
  <w:num w:numId="15">
    <w:abstractNumId w:val="41"/>
  </w:num>
  <w:num w:numId="16">
    <w:abstractNumId w:val="38"/>
  </w:num>
  <w:num w:numId="17">
    <w:abstractNumId w:val="2"/>
  </w:num>
  <w:num w:numId="18">
    <w:abstractNumId w:val="28"/>
  </w:num>
  <w:num w:numId="19">
    <w:abstractNumId w:val="6"/>
  </w:num>
  <w:num w:numId="20">
    <w:abstractNumId w:val="11"/>
  </w:num>
  <w:num w:numId="21">
    <w:abstractNumId w:val="15"/>
  </w:num>
  <w:num w:numId="22">
    <w:abstractNumId w:val="1"/>
  </w:num>
  <w:num w:numId="23">
    <w:abstractNumId w:val="43"/>
  </w:num>
  <w:num w:numId="24">
    <w:abstractNumId w:val="29"/>
  </w:num>
  <w:num w:numId="25">
    <w:abstractNumId w:val="42"/>
  </w:num>
  <w:num w:numId="26">
    <w:abstractNumId w:val="25"/>
  </w:num>
  <w:num w:numId="27">
    <w:abstractNumId w:val="33"/>
  </w:num>
  <w:num w:numId="28">
    <w:abstractNumId w:val="8"/>
  </w:num>
  <w:num w:numId="29">
    <w:abstractNumId w:val="22"/>
  </w:num>
  <w:num w:numId="30">
    <w:abstractNumId w:val="26"/>
  </w:num>
  <w:num w:numId="31">
    <w:abstractNumId w:val="27"/>
  </w:num>
  <w:num w:numId="32">
    <w:abstractNumId w:val="21"/>
  </w:num>
  <w:num w:numId="33">
    <w:abstractNumId w:val="34"/>
  </w:num>
  <w:num w:numId="34">
    <w:abstractNumId w:val="30"/>
  </w:num>
  <w:num w:numId="35">
    <w:abstractNumId w:val="39"/>
  </w:num>
  <w:num w:numId="36">
    <w:abstractNumId w:val="5"/>
  </w:num>
  <w:num w:numId="37">
    <w:abstractNumId w:val="37"/>
  </w:num>
  <w:num w:numId="38">
    <w:abstractNumId w:val="19"/>
  </w:num>
  <w:num w:numId="39">
    <w:abstractNumId w:val="16"/>
  </w:num>
  <w:num w:numId="40">
    <w:abstractNumId w:val="10"/>
  </w:num>
  <w:num w:numId="41">
    <w:abstractNumId w:val="14"/>
  </w:num>
  <w:num w:numId="42">
    <w:abstractNumId w:val="40"/>
  </w:num>
  <w:num w:numId="43">
    <w:abstractNumId w:val="3"/>
  </w:num>
  <w:num w:numId="44">
    <w:abstractNumId w:val="0"/>
  </w:num>
  <w:num w:numId="45">
    <w:abstractNumId w:val="23"/>
  </w:num>
  <w:num w:numId="46">
    <w:abstractNumId w:val="32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19"/>
    <w:rsid w:val="00001C0A"/>
    <w:rsid w:val="000032D2"/>
    <w:rsid w:val="00016E01"/>
    <w:rsid w:val="00022C38"/>
    <w:rsid w:val="00053F43"/>
    <w:rsid w:val="00086F1C"/>
    <w:rsid w:val="000A11CF"/>
    <w:rsid w:val="000B2536"/>
    <w:rsid w:val="000E76C5"/>
    <w:rsid w:val="000F08C2"/>
    <w:rsid w:val="000F7B69"/>
    <w:rsid w:val="00102E2E"/>
    <w:rsid w:val="001203E5"/>
    <w:rsid w:val="00126B2B"/>
    <w:rsid w:val="00142B8F"/>
    <w:rsid w:val="00153CD7"/>
    <w:rsid w:val="00157EF2"/>
    <w:rsid w:val="00182049"/>
    <w:rsid w:val="0018696E"/>
    <w:rsid w:val="0019080A"/>
    <w:rsid w:val="001B5257"/>
    <w:rsid w:val="001C1731"/>
    <w:rsid w:val="001C6B1D"/>
    <w:rsid w:val="001C7B81"/>
    <w:rsid w:val="001D0E50"/>
    <w:rsid w:val="001F241A"/>
    <w:rsid w:val="002039B1"/>
    <w:rsid w:val="00217C23"/>
    <w:rsid w:val="00231F06"/>
    <w:rsid w:val="0025560C"/>
    <w:rsid w:val="0028550E"/>
    <w:rsid w:val="002B155D"/>
    <w:rsid w:val="003068A9"/>
    <w:rsid w:val="003161AF"/>
    <w:rsid w:val="003411AA"/>
    <w:rsid w:val="00342F5A"/>
    <w:rsid w:val="003463F3"/>
    <w:rsid w:val="00352A21"/>
    <w:rsid w:val="003745DD"/>
    <w:rsid w:val="00376C6F"/>
    <w:rsid w:val="003813AA"/>
    <w:rsid w:val="00384DD2"/>
    <w:rsid w:val="003903BE"/>
    <w:rsid w:val="00392CFE"/>
    <w:rsid w:val="00397E4C"/>
    <w:rsid w:val="003A1B0F"/>
    <w:rsid w:val="003A5C12"/>
    <w:rsid w:val="003C00D9"/>
    <w:rsid w:val="003C341D"/>
    <w:rsid w:val="003C38CE"/>
    <w:rsid w:val="003E27F9"/>
    <w:rsid w:val="003F0308"/>
    <w:rsid w:val="00407AF6"/>
    <w:rsid w:val="00416B1E"/>
    <w:rsid w:val="004202B6"/>
    <w:rsid w:val="00457C1B"/>
    <w:rsid w:val="00482DFC"/>
    <w:rsid w:val="00492BC6"/>
    <w:rsid w:val="004A1A73"/>
    <w:rsid w:val="004A2F75"/>
    <w:rsid w:val="004C0D85"/>
    <w:rsid w:val="004C2B6F"/>
    <w:rsid w:val="004C54B1"/>
    <w:rsid w:val="004C5F94"/>
    <w:rsid w:val="004E27C5"/>
    <w:rsid w:val="004F4D10"/>
    <w:rsid w:val="00513C44"/>
    <w:rsid w:val="0052389B"/>
    <w:rsid w:val="0052484F"/>
    <w:rsid w:val="00525FC7"/>
    <w:rsid w:val="00547705"/>
    <w:rsid w:val="00552476"/>
    <w:rsid w:val="00556B8F"/>
    <w:rsid w:val="005607EC"/>
    <w:rsid w:val="005644DA"/>
    <w:rsid w:val="005651D9"/>
    <w:rsid w:val="005724A6"/>
    <w:rsid w:val="00572DAC"/>
    <w:rsid w:val="005961E7"/>
    <w:rsid w:val="005A5761"/>
    <w:rsid w:val="005B6BD6"/>
    <w:rsid w:val="005D2426"/>
    <w:rsid w:val="005D4368"/>
    <w:rsid w:val="005D46A9"/>
    <w:rsid w:val="005F3710"/>
    <w:rsid w:val="005F5B3F"/>
    <w:rsid w:val="00602EF6"/>
    <w:rsid w:val="006226B3"/>
    <w:rsid w:val="00631C2C"/>
    <w:rsid w:val="00632FA8"/>
    <w:rsid w:val="00637606"/>
    <w:rsid w:val="00637837"/>
    <w:rsid w:val="00665EBD"/>
    <w:rsid w:val="00671800"/>
    <w:rsid w:val="0067440B"/>
    <w:rsid w:val="00683AE6"/>
    <w:rsid w:val="00694BAD"/>
    <w:rsid w:val="006A7CA9"/>
    <w:rsid w:val="006B1CA6"/>
    <w:rsid w:val="006C5B87"/>
    <w:rsid w:val="006E197F"/>
    <w:rsid w:val="006E3BA7"/>
    <w:rsid w:val="006F28B2"/>
    <w:rsid w:val="00733D31"/>
    <w:rsid w:val="00742999"/>
    <w:rsid w:val="007442D8"/>
    <w:rsid w:val="007516D1"/>
    <w:rsid w:val="007C3169"/>
    <w:rsid w:val="007F0F2B"/>
    <w:rsid w:val="008058C7"/>
    <w:rsid w:val="00807237"/>
    <w:rsid w:val="008225AF"/>
    <w:rsid w:val="0083497D"/>
    <w:rsid w:val="00857797"/>
    <w:rsid w:val="00860773"/>
    <w:rsid w:val="00872D6D"/>
    <w:rsid w:val="00875E62"/>
    <w:rsid w:val="00883513"/>
    <w:rsid w:val="008966CC"/>
    <w:rsid w:val="008B564E"/>
    <w:rsid w:val="008C08CB"/>
    <w:rsid w:val="008C3544"/>
    <w:rsid w:val="008C5862"/>
    <w:rsid w:val="008C66FB"/>
    <w:rsid w:val="008F01B2"/>
    <w:rsid w:val="008F1724"/>
    <w:rsid w:val="008F42A8"/>
    <w:rsid w:val="0092173F"/>
    <w:rsid w:val="00925999"/>
    <w:rsid w:val="009360A7"/>
    <w:rsid w:val="00944EF7"/>
    <w:rsid w:val="009539C9"/>
    <w:rsid w:val="00954793"/>
    <w:rsid w:val="009674EC"/>
    <w:rsid w:val="00973D52"/>
    <w:rsid w:val="009810F5"/>
    <w:rsid w:val="0098760C"/>
    <w:rsid w:val="009A0A66"/>
    <w:rsid w:val="009B42BB"/>
    <w:rsid w:val="009B6BBF"/>
    <w:rsid w:val="009C2868"/>
    <w:rsid w:val="009D30CA"/>
    <w:rsid w:val="00A04C81"/>
    <w:rsid w:val="00A23984"/>
    <w:rsid w:val="00A36639"/>
    <w:rsid w:val="00A64DBB"/>
    <w:rsid w:val="00A66ABF"/>
    <w:rsid w:val="00A82357"/>
    <w:rsid w:val="00A83A8C"/>
    <w:rsid w:val="00AD492A"/>
    <w:rsid w:val="00AD78EA"/>
    <w:rsid w:val="00AF7B9F"/>
    <w:rsid w:val="00B025CF"/>
    <w:rsid w:val="00B05412"/>
    <w:rsid w:val="00B244C8"/>
    <w:rsid w:val="00B35BDD"/>
    <w:rsid w:val="00B3630E"/>
    <w:rsid w:val="00B40A7B"/>
    <w:rsid w:val="00B42B86"/>
    <w:rsid w:val="00B436B3"/>
    <w:rsid w:val="00B47747"/>
    <w:rsid w:val="00B54D41"/>
    <w:rsid w:val="00B8554C"/>
    <w:rsid w:val="00BA2D17"/>
    <w:rsid w:val="00BA4AB3"/>
    <w:rsid w:val="00BC650D"/>
    <w:rsid w:val="00BD037F"/>
    <w:rsid w:val="00BD5D52"/>
    <w:rsid w:val="00BE548C"/>
    <w:rsid w:val="00BF2BF8"/>
    <w:rsid w:val="00C00113"/>
    <w:rsid w:val="00C01035"/>
    <w:rsid w:val="00C010CE"/>
    <w:rsid w:val="00C0267F"/>
    <w:rsid w:val="00C061C3"/>
    <w:rsid w:val="00C06B11"/>
    <w:rsid w:val="00C10CE3"/>
    <w:rsid w:val="00C157E1"/>
    <w:rsid w:val="00C23B91"/>
    <w:rsid w:val="00C25552"/>
    <w:rsid w:val="00C379D7"/>
    <w:rsid w:val="00C40390"/>
    <w:rsid w:val="00C61B85"/>
    <w:rsid w:val="00C80FD0"/>
    <w:rsid w:val="00C96C88"/>
    <w:rsid w:val="00C97707"/>
    <w:rsid w:val="00CA330C"/>
    <w:rsid w:val="00CB7C32"/>
    <w:rsid w:val="00CD09B8"/>
    <w:rsid w:val="00CD245D"/>
    <w:rsid w:val="00CD3D97"/>
    <w:rsid w:val="00D1539A"/>
    <w:rsid w:val="00D224DA"/>
    <w:rsid w:val="00D30207"/>
    <w:rsid w:val="00D322DA"/>
    <w:rsid w:val="00D37F06"/>
    <w:rsid w:val="00D42C6F"/>
    <w:rsid w:val="00D47915"/>
    <w:rsid w:val="00D50DF3"/>
    <w:rsid w:val="00D62482"/>
    <w:rsid w:val="00D87EB0"/>
    <w:rsid w:val="00D95A4B"/>
    <w:rsid w:val="00D96169"/>
    <w:rsid w:val="00D97861"/>
    <w:rsid w:val="00D979FD"/>
    <w:rsid w:val="00DA2DFD"/>
    <w:rsid w:val="00DC38FF"/>
    <w:rsid w:val="00DC5E83"/>
    <w:rsid w:val="00DD6930"/>
    <w:rsid w:val="00DE1EDA"/>
    <w:rsid w:val="00DF19E5"/>
    <w:rsid w:val="00E00CBA"/>
    <w:rsid w:val="00E03C0B"/>
    <w:rsid w:val="00E052C5"/>
    <w:rsid w:val="00E113F8"/>
    <w:rsid w:val="00E202DD"/>
    <w:rsid w:val="00E24259"/>
    <w:rsid w:val="00E3185C"/>
    <w:rsid w:val="00E32FB7"/>
    <w:rsid w:val="00E357D8"/>
    <w:rsid w:val="00E45CCA"/>
    <w:rsid w:val="00E9461D"/>
    <w:rsid w:val="00EA4543"/>
    <w:rsid w:val="00EA62F1"/>
    <w:rsid w:val="00EB4C42"/>
    <w:rsid w:val="00EC388E"/>
    <w:rsid w:val="00ED0650"/>
    <w:rsid w:val="00ED445B"/>
    <w:rsid w:val="00EF03EF"/>
    <w:rsid w:val="00F016B4"/>
    <w:rsid w:val="00F0254D"/>
    <w:rsid w:val="00F24E34"/>
    <w:rsid w:val="00F25513"/>
    <w:rsid w:val="00F3393C"/>
    <w:rsid w:val="00F379FD"/>
    <w:rsid w:val="00F415E5"/>
    <w:rsid w:val="00F45019"/>
    <w:rsid w:val="00F46239"/>
    <w:rsid w:val="00F566AE"/>
    <w:rsid w:val="00F61A83"/>
    <w:rsid w:val="00F657BD"/>
    <w:rsid w:val="00F72DC6"/>
    <w:rsid w:val="00F73412"/>
    <w:rsid w:val="00F752F8"/>
    <w:rsid w:val="00F8655C"/>
    <w:rsid w:val="00F92788"/>
    <w:rsid w:val="00F95C82"/>
    <w:rsid w:val="00FB2B8C"/>
    <w:rsid w:val="00FC1070"/>
    <w:rsid w:val="00FC2B89"/>
    <w:rsid w:val="00FD3457"/>
    <w:rsid w:val="00FF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3E545"/>
  <w15:docId w15:val="{D936F61D-BC11-4054-AFFF-F09F0055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B2B8C"/>
    <w:pPr>
      <w:jc w:val="both"/>
    </w:pPr>
  </w:style>
  <w:style w:type="paragraph" w:styleId="1">
    <w:name w:val="heading 1"/>
    <w:basedOn w:val="a0"/>
    <w:next w:val="a0"/>
    <w:link w:val="10"/>
    <w:uiPriority w:val="9"/>
    <w:qFormat/>
    <w:rsid w:val="00016E01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2">
    <w:name w:val="heading 2"/>
    <w:next w:val="a0"/>
    <w:link w:val="20"/>
    <w:autoRedefine/>
    <w:uiPriority w:val="9"/>
    <w:unhideWhenUsed/>
    <w:qFormat/>
    <w:rsid w:val="006A7CA9"/>
    <w:pPr>
      <w:keepNext/>
      <w:keepLines/>
      <w:spacing w:before="200"/>
      <w:ind w:left="720" w:hanging="360"/>
      <w:outlineLvl w:val="1"/>
    </w:pPr>
    <w:rPr>
      <w:rFonts w:ascii="TH Sarabun New" w:eastAsiaTheme="majorEastAsia" w:hAnsi="TH Sarabun New" w:cs="TH Sarabun New"/>
      <w:color w:val="000000" w:themeColor="text1"/>
    </w:rPr>
  </w:style>
  <w:style w:type="paragraph" w:styleId="3">
    <w:name w:val="heading 3"/>
    <w:basedOn w:val="a0"/>
    <w:next w:val="a0"/>
    <w:link w:val="30"/>
    <w:uiPriority w:val="9"/>
    <w:unhideWhenUsed/>
    <w:qFormat/>
    <w:rsid w:val="00342F5A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autoRedefine/>
    <w:uiPriority w:val="34"/>
    <w:qFormat/>
    <w:rsid w:val="00D95A4B"/>
    <w:pPr>
      <w:numPr>
        <w:ilvl w:val="1"/>
        <w:numId w:val="40"/>
      </w:numPr>
      <w:spacing w:after="160" w:line="259" w:lineRule="auto"/>
      <w:contextualSpacing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20">
    <w:name w:val="หัวเรื่อง 2 อักขระ"/>
    <w:basedOn w:val="a1"/>
    <w:link w:val="2"/>
    <w:uiPriority w:val="9"/>
    <w:rsid w:val="006A7CA9"/>
    <w:rPr>
      <w:rFonts w:ascii="TH Sarabun New" w:eastAsiaTheme="majorEastAsia" w:hAnsi="TH Sarabun New" w:cs="TH Sarabun New"/>
      <w:color w:val="000000" w:themeColor="text1"/>
    </w:rPr>
  </w:style>
  <w:style w:type="character" w:styleId="a4">
    <w:name w:val="Placeholder Text"/>
    <w:basedOn w:val="a1"/>
    <w:uiPriority w:val="99"/>
    <w:semiHidden/>
    <w:rsid w:val="00C157E1"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1"/>
    <w:link w:val="a5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a7">
    <w:name w:val="header"/>
    <w:basedOn w:val="a0"/>
    <w:link w:val="a8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1"/>
    <w:link w:val="a7"/>
    <w:uiPriority w:val="99"/>
    <w:rsid w:val="00086F1C"/>
    <w:rPr>
      <w:szCs w:val="32"/>
    </w:rPr>
  </w:style>
  <w:style w:type="paragraph" w:styleId="a9">
    <w:name w:val="footer"/>
    <w:basedOn w:val="a0"/>
    <w:link w:val="aa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1"/>
    <w:link w:val="a9"/>
    <w:uiPriority w:val="99"/>
    <w:rsid w:val="00086F1C"/>
    <w:rPr>
      <w:szCs w:val="32"/>
    </w:rPr>
  </w:style>
  <w:style w:type="table" w:styleId="ab">
    <w:name w:val="Table Grid"/>
    <w:basedOn w:val="a2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Medium Shading 1"/>
    <w:basedOn w:val="a2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c">
    <w:name w:val="Light List"/>
    <w:basedOn w:val="a2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d">
    <w:name w:val="Hyperlink"/>
    <w:basedOn w:val="a1"/>
    <w:uiPriority w:val="99"/>
    <w:unhideWhenUsed/>
    <w:rsid w:val="00392CFE"/>
    <w:rPr>
      <w:color w:val="0000FF" w:themeColor="hyperlink"/>
      <w:u w:val="single"/>
    </w:rPr>
  </w:style>
  <w:style w:type="paragraph" w:customStyle="1" w:styleId="Default">
    <w:name w:val="Default"/>
    <w:rsid w:val="00384DD2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character" w:customStyle="1" w:styleId="10">
    <w:name w:val="หัวเรื่อง 1 อักขระ"/>
    <w:basedOn w:val="a1"/>
    <w:link w:val="1"/>
    <w:uiPriority w:val="9"/>
    <w:rsid w:val="00016E01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ae">
    <w:name w:val="TOC Heading"/>
    <w:basedOn w:val="1"/>
    <w:next w:val="a0"/>
    <w:uiPriority w:val="39"/>
    <w:unhideWhenUsed/>
    <w:qFormat/>
    <w:rsid w:val="00016E01"/>
    <w:pPr>
      <w:spacing w:line="259" w:lineRule="auto"/>
      <w:jc w:val="left"/>
      <w:outlineLvl w:val="9"/>
    </w:pPr>
    <w:rPr>
      <w:rFonts w:cstheme="majorBidi"/>
      <w:sz w:val="40"/>
      <w:cs/>
    </w:rPr>
  </w:style>
  <w:style w:type="paragraph" w:styleId="21">
    <w:name w:val="toc 2"/>
    <w:basedOn w:val="a0"/>
    <w:next w:val="a0"/>
    <w:autoRedefine/>
    <w:uiPriority w:val="39"/>
    <w:unhideWhenUsed/>
    <w:rsid w:val="00016E01"/>
    <w:pPr>
      <w:spacing w:after="100" w:line="259" w:lineRule="auto"/>
      <w:ind w:left="220"/>
      <w:jc w:val="left"/>
    </w:pPr>
    <w:rPr>
      <w:rFonts w:eastAsiaTheme="minorEastAsia" w:cs="Times New Roman"/>
      <w:sz w:val="28"/>
      <w:szCs w:val="28"/>
      <w:cs/>
    </w:rPr>
  </w:style>
  <w:style w:type="paragraph" w:styleId="12">
    <w:name w:val="toc 1"/>
    <w:basedOn w:val="a0"/>
    <w:next w:val="a0"/>
    <w:autoRedefine/>
    <w:uiPriority w:val="39"/>
    <w:unhideWhenUsed/>
    <w:rsid w:val="00016E01"/>
    <w:pPr>
      <w:spacing w:after="100" w:line="259" w:lineRule="auto"/>
      <w:jc w:val="left"/>
    </w:pPr>
    <w:rPr>
      <w:rFonts w:eastAsiaTheme="minorEastAsia" w:cs="Times New Roman"/>
      <w:sz w:val="28"/>
      <w:szCs w:val="28"/>
      <w:cs/>
    </w:rPr>
  </w:style>
  <w:style w:type="paragraph" w:styleId="31">
    <w:name w:val="toc 3"/>
    <w:basedOn w:val="a0"/>
    <w:next w:val="a0"/>
    <w:autoRedefine/>
    <w:uiPriority w:val="39"/>
    <w:unhideWhenUsed/>
    <w:rsid w:val="00016E01"/>
    <w:pPr>
      <w:spacing w:after="100" w:line="259" w:lineRule="auto"/>
      <w:ind w:left="440"/>
      <w:jc w:val="left"/>
    </w:pPr>
    <w:rPr>
      <w:rFonts w:eastAsiaTheme="minorEastAsia" w:cs="Times New Roman"/>
      <w:sz w:val="28"/>
      <w:szCs w:val="28"/>
      <w:cs/>
    </w:rPr>
  </w:style>
  <w:style w:type="character" w:customStyle="1" w:styleId="30">
    <w:name w:val="หัวเรื่อง 3 อักขระ"/>
    <w:basedOn w:val="a1"/>
    <w:link w:val="3"/>
    <w:uiPriority w:val="9"/>
    <w:rsid w:val="00342F5A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6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ll\Desktop\SE\SRS_thai_v3_1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2A9FF2DE9B24ACD945067E06E00D63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3C3232C-C277-4B37-A9DD-63C96AFBAF7A}"/>
      </w:docPartPr>
      <w:docPartBody>
        <w:p w:rsidR="009863F3" w:rsidRDefault="002F06F0" w:rsidP="002F06F0">
          <w:pPr>
            <w:pStyle w:val="42A9FF2DE9B24ACD945067E06E00D636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CA1046015C9746AD9F5AEA9D0D6D2E2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66A9D11-D78B-4180-A907-0163928D0F0B}"/>
      </w:docPartPr>
      <w:docPartBody>
        <w:p w:rsidR="009863F3" w:rsidRDefault="002F06F0" w:rsidP="002F06F0">
          <w:pPr>
            <w:pStyle w:val="CA1046015C9746AD9F5AEA9D0D6D2E2B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A4599E74647547B09F3778CB2689103B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C934058-3A24-45FA-93FB-96B4EE50248D}"/>
      </w:docPartPr>
      <w:docPartBody>
        <w:p w:rsidR="009863F3" w:rsidRDefault="002F06F0" w:rsidP="002F06F0">
          <w:pPr>
            <w:pStyle w:val="A4599E74647547B09F3778CB2689103B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AAB3A5435A0A45EB9CC2AD426C5D70A5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FBABC45-04A1-4A67-95C9-AE2F29F12B95}"/>
      </w:docPartPr>
      <w:docPartBody>
        <w:p w:rsidR="009863F3" w:rsidRDefault="002F06F0" w:rsidP="002F06F0">
          <w:pPr>
            <w:pStyle w:val="AAB3A5435A0A45EB9CC2AD426C5D70A5"/>
          </w:pPr>
          <w:r w:rsidRPr="00C157E1">
            <w:rPr>
              <w:rStyle w:val="a3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a3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a3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29A"/>
    <w:rsid w:val="000A029A"/>
    <w:rsid w:val="000A3B7D"/>
    <w:rsid w:val="000D067C"/>
    <w:rsid w:val="001026D7"/>
    <w:rsid w:val="001940B5"/>
    <w:rsid w:val="002F06F0"/>
    <w:rsid w:val="003D049D"/>
    <w:rsid w:val="00471E7E"/>
    <w:rsid w:val="008D06B0"/>
    <w:rsid w:val="00975F3C"/>
    <w:rsid w:val="009863F3"/>
    <w:rsid w:val="00AA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F3A28ACB2FB4284961727940C8BD646">
    <w:name w:val="AF3A28ACB2FB4284961727940C8BD646"/>
  </w:style>
  <w:style w:type="paragraph" w:customStyle="1" w:styleId="3C7C4DA34D42494CAD1E3D295BE0FBD0">
    <w:name w:val="3C7C4DA34D42494CAD1E3D295BE0FBD0"/>
  </w:style>
  <w:style w:type="character" w:styleId="a3">
    <w:name w:val="Placeholder Text"/>
    <w:basedOn w:val="a0"/>
    <w:uiPriority w:val="99"/>
    <w:semiHidden/>
    <w:rsid w:val="002F06F0"/>
    <w:rPr>
      <w:color w:val="808080"/>
    </w:rPr>
  </w:style>
  <w:style w:type="paragraph" w:customStyle="1" w:styleId="E8FBBF07856C482E9FEB654B2C40B1B9">
    <w:name w:val="E8FBBF07856C482E9FEB654B2C40B1B9"/>
  </w:style>
  <w:style w:type="paragraph" w:customStyle="1" w:styleId="DA1DE1B8DEF54D4EB8F16AEAEAF3B435">
    <w:name w:val="DA1DE1B8DEF54D4EB8F16AEAEAF3B435"/>
  </w:style>
  <w:style w:type="paragraph" w:customStyle="1" w:styleId="F9332294BD424689A247BCD7A93F509A">
    <w:name w:val="F9332294BD424689A247BCD7A93F509A"/>
  </w:style>
  <w:style w:type="paragraph" w:customStyle="1" w:styleId="20682AA7DF1F4E02B6352B059619A9A5">
    <w:name w:val="20682AA7DF1F4E02B6352B059619A9A5"/>
  </w:style>
  <w:style w:type="paragraph" w:customStyle="1" w:styleId="EB8D836ACA30451886CCAC13C9AED82E">
    <w:name w:val="EB8D836ACA30451886CCAC13C9AED82E"/>
  </w:style>
  <w:style w:type="paragraph" w:customStyle="1" w:styleId="F7094297513E4FC0BAA331B37A5D810F">
    <w:name w:val="F7094297513E4FC0BAA331B37A5D810F"/>
  </w:style>
  <w:style w:type="paragraph" w:customStyle="1" w:styleId="D04D4C8B9C6B466EAFF5E0593A2B610F">
    <w:name w:val="D04D4C8B9C6B466EAFF5E0593A2B610F"/>
  </w:style>
  <w:style w:type="paragraph" w:customStyle="1" w:styleId="21F94F001EE54AB4B2BE3CC7A8D192A0">
    <w:name w:val="21F94F001EE54AB4B2BE3CC7A8D192A0"/>
  </w:style>
  <w:style w:type="paragraph" w:customStyle="1" w:styleId="1863FADBABD240FBB4CF27671249165B">
    <w:name w:val="1863FADBABD240FBB4CF27671249165B"/>
  </w:style>
  <w:style w:type="paragraph" w:customStyle="1" w:styleId="6E3B32BF56D34979A5BF4AB06193962E">
    <w:name w:val="6E3B32BF56D34979A5BF4AB06193962E"/>
  </w:style>
  <w:style w:type="paragraph" w:customStyle="1" w:styleId="53282F5ADCBC4220815CB6DF25F63A98">
    <w:name w:val="53282F5ADCBC4220815CB6DF25F63A98"/>
  </w:style>
  <w:style w:type="paragraph" w:customStyle="1" w:styleId="D580BE6E815C42C0937D56499EBB9996">
    <w:name w:val="D580BE6E815C42C0937D56499EBB9996"/>
  </w:style>
  <w:style w:type="paragraph" w:customStyle="1" w:styleId="B28973DC49834589B5C80497326D020F">
    <w:name w:val="B28973DC49834589B5C80497326D020F"/>
    <w:rsid w:val="003D049D"/>
  </w:style>
  <w:style w:type="paragraph" w:customStyle="1" w:styleId="3CECE5E3B822472CA6D3B8A2B6463ECE">
    <w:name w:val="3CECE5E3B822472CA6D3B8A2B6463ECE"/>
    <w:rsid w:val="002F06F0"/>
  </w:style>
  <w:style w:type="paragraph" w:customStyle="1" w:styleId="7958F828E1734419A973E53286E1B533">
    <w:name w:val="7958F828E1734419A973E53286E1B533"/>
    <w:rsid w:val="002F06F0"/>
  </w:style>
  <w:style w:type="paragraph" w:customStyle="1" w:styleId="42A9FF2DE9B24ACD945067E06E00D636">
    <w:name w:val="42A9FF2DE9B24ACD945067E06E00D636"/>
    <w:rsid w:val="002F06F0"/>
  </w:style>
  <w:style w:type="paragraph" w:customStyle="1" w:styleId="CA1046015C9746AD9F5AEA9D0D6D2E2B">
    <w:name w:val="CA1046015C9746AD9F5AEA9D0D6D2E2B"/>
    <w:rsid w:val="002F06F0"/>
  </w:style>
  <w:style w:type="paragraph" w:customStyle="1" w:styleId="A4599E74647547B09F3778CB2689103B">
    <w:name w:val="A4599E74647547B09F3778CB2689103B"/>
    <w:rsid w:val="002F06F0"/>
  </w:style>
  <w:style w:type="paragraph" w:customStyle="1" w:styleId="AAB3A5435A0A45EB9CC2AD426C5D70A5">
    <w:name w:val="AAB3A5435A0A45EB9CC2AD426C5D70A5"/>
    <w:rsid w:val="002F06F0"/>
  </w:style>
  <w:style w:type="paragraph" w:customStyle="1" w:styleId="D82D726DDBD549D3AB6165B895A9D46E">
    <w:name w:val="D82D726DDBD549D3AB6165B895A9D46E"/>
    <w:rsid w:val="002F06F0"/>
  </w:style>
  <w:style w:type="paragraph" w:customStyle="1" w:styleId="4B2DFF6DC30346AB8C836AEDA8DF4DD3">
    <w:name w:val="4B2DFF6DC30346AB8C836AEDA8DF4DD3"/>
    <w:rsid w:val="009863F3"/>
  </w:style>
  <w:style w:type="paragraph" w:customStyle="1" w:styleId="EE64B9E2D5E54712842AEC3F8A238529">
    <w:name w:val="EE64B9E2D5E54712842AEC3F8A238529"/>
    <w:rsid w:val="009863F3"/>
  </w:style>
  <w:style w:type="paragraph" w:customStyle="1" w:styleId="44CDDACA7A0A4DBD8B1FA3DBE7136B1D">
    <w:name w:val="44CDDACA7A0A4DBD8B1FA3DBE7136B1D"/>
    <w:rsid w:val="009863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4D052-7050-4D14-86D3-E781A777D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SRS_thai_v3_13</Template>
  <TotalTime>326</TotalTime>
  <Pages>28</Pages>
  <Words>2139</Words>
  <Characters>12195</Characters>
  <Application>Microsoft Office Word</Application>
  <DocSecurity>0</DocSecurity>
  <Lines>101</Lines>
  <Paragraphs>28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bell</dc:creator>
  <cp:lastModifiedBy>Yanisa Nuchniyom</cp:lastModifiedBy>
  <cp:revision>87</cp:revision>
  <cp:lastPrinted>2020-02-10T18:57:00Z</cp:lastPrinted>
  <dcterms:created xsi:type="dcterms:W3CDTF">2020-02-10T14:39:00Z</dcterms:created>
  <dcterms:modified xsi:type="dcterms:W3CDTF">2020-02-11T00:04:00Z</dcterms:modified>
</cp:coreProperties>
</file>